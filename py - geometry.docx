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F2C8B">
      <w:pPr>
        <w:bidi w:val="0"/>
        <w:outlineLvl w:val="9"/>
        <w:rPr>
          <w:rFonts w:hint="eastAsia"/>
          <w:lang w:val="en-US" w:eastAsia="zh-CN"/>
        </w:rPr>
      </w:pPr>
    </w:p>
    <w:p w14:paraId="0212594C">
      <w:pPr>
        <w:outlineLvl w:val="0"/>
        <w:rPr>
          <w:rFonts w:hint="eastAsia" w:cs="华文中宋"/>
          <w:bCs/>
          <w:color w:val="F79646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70AD47"/>
          <w:kern w:val="44"/>
          <w:sz w:val="21"/>
          <w:szCs w:val="21"/>
          <w:lang w:val="en-US" w:eastAsia="zh-CN" w:bidi="ar-SA"/>
        </w:rPr>
        <w:t>机械臂curobo：</w:t>
      </w:r>
    </w:p>
    <w:p w14:paraId="1AF53F54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fldChar w:fldCharType="begin"/>
      </w:r>
      <w:r>
        <w:rPr>
          <w:rFonts w:hint="eastAsia"/>
          <w:u w:val="single"/>
          <w:lang w:val="en-US" w:eastAsia="zh-CN"/>
        </w:rPr>
        <w:instrText xml:space="preserve"> HYPERLINK "https://curobo.org/get_started/1_install_instructions.html" </w:instrText>
      </w:r>
      <w:r>
        <w:rPr>
          <w:rFonts w:hint="eastAsia"/>
          <w:u w:val="single"/>
          <w:lang w:val="en-US" w:eastAsia="zh-CN"/>
        </w:rPr>
        <w:fldChar w:fldCharType="separate"/>
      </w:r>
      <w:r>
        <w:rPr>
          <w:rFonts w:hint="eastAsia"/>
          <w:u w:val="single"/>
          <w:lang w:val="en-US" w:eastAsia="zh-CN"/>
        </w:rPr>
        <w:t>https://curobo.org/get_started/1_install_instructions.html</w:t>
      </w:r>
      <w:r>
        <w:rPr>
          <w:rFonts w:hint="eastAsia"/>
          <w:u w:val="single"/>
          <w:lang w:val="en-US" w:eastAsia="zh-CN"/>
        </w:rPr>
        <w:fldChar w:fldCharType="end"/>
      </w:r>
    </w:p>
    <w:p w14:paraId="3D5FE612">
      <w:pPr>
        <w:outlineLvl w:val="9"/>
        <w:rPr>
          <w:rFonts w:hint="eastAsia" w:cs="华文中宋"/>
          <w:bCs/>
          <w:color w:val="F79646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5F99B0A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模型cuda_robot_model：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160"/>
        <w:gridCol w:w="1688"/>
      </w:tblGrid>
      <w:tr w14:paraId="0D267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96B5309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cuda_robot_model：</w:t>
            </w:r>
          </w:p>
        </w:tc>
      </w:tr>
      <w:tr w14:paraId="3CEA1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7CDFE5D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CudaRobotModel(config)</w:t>
            </w:r>
          </w:p>
        </w:tc>
        <w:tc>
          <w:tcPr>
            <w:tcW w:w="0" w:type="auto"/>
            <w:vAlign w:val="center"/>
          </w:tcPr>
          <w:p w14:paraId="1F728834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逆运动学</w:t>
            </w:r>
            <w:r>
              <w:rPr>
                <w:rFonts w:hint="eastAsia"/>
                <w:lang w:val="en-US" w:eastAsia="zh-CN"/>
              </w:rPr>
              <w:t>求解器</w:t>
            </w:r>
          </w:p>
        </w:tc>
      </w:tr>
      <w:tr w14:paraId="5F4A0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F62A8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38459CA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base_link / ee_link / joint_names</w:t>
            </w:r>
          </w:p>
        </w:tc>
        <w:tc>
          <w:tcPr>
            <w:tcW w:w="0" w:type="auto"/>
            <w:vAlign w:val="center"/>
          </w:tcPr>
          <w:p w14:paraId="669074AD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坐标系名称</w:t>
            </w:r>
          </w:p>
        </w:tc>
      </w:tr>
      <w:tr w14:paraId="7186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9E70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336ABC3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get_robot_as_mesh / get_robot_as_spheres(q)</w:t>
            </w:r>
          </w:p>
        </w:tc>
        <w:tc>
          <w:tcPr>
            <w:tcW w:w="0" w:type="auto"/>
            <w:vAlign w:val="center"/>
          </w:tcPr>
          <w:p w14:paraId="4E04F05C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几何体</w:t>
            </w:r>
          </w:p>
        </w:tc>
      </w:tr>
    </w:tbl>
    <w:p w14:paraId="5DE5CE48">
      <w:pPr>
        <w:outlineLvl w:val="9"/>
        <w:rPr>
          <w:rFonts w:hint="eastAsia" w:cs="华文中宋"/>
          <w:bCs/>
          <w:color w:val="F79646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46E762A6">
      <w:pPr>
        <w:outlineLvl w:val="9"/>
        <w:rPr>
          <w:rFonts w:hint="eastAsia" w:cs="华文中宋"/>
          <w:bCs/>
          <w:color w:val="F79646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3C32E21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几何</w:t>
      </w:r>
      <w:r>
        <w:rPr>
          <w:rFonts w:hint="eastAsia"/>
          <w:lang w:val="en-US" w:eastAsia="zh-CN"/>
        </w:rPr>
        <w:t>geom：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6340"/>
        <w:gridCol w:w="1746"/>
      </w:tblGrid>
      <w:tr w14:paraId="2912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DDD812C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types：</w:t>
            </w:r>
          </w:p>
        </w:tc>
      </w:tr>
      <w:tr w14:paraId="6620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FAC61E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Obstacle(name, pose, scale, color) /</w:t>
            </w:r>
          </w:p>
          <w:p w14:paraId="5BF258F9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Cuboid(..., dims) / Capsule(..., radius, base, tip) / </w:t>
            </w:r>
          </w:p>
          <w:p w14:paraId="64F70075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Cylinder(..., radius, height) / Sphere(..., radius) / Mesh(..., file_path) / </w:t>
            </w:r>
          </w:p>
          <w:p w14:paraId="3057B0E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BloxMap / PointCloud(..., points) / VoxelGrid(..., dims, voxel_size)</w:t>
            </w:r>
          </w:p>
        </w:tc>
        <w:tc>
          <w:tcPr>
            <w:tcW w:w="0" w:type="auto"/>
            <w:vAlign w:val="center"/>
          </w:tcPr>
          <w:p w14:paraId="4E49C70B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障碍物</w:t>
            </w:r>
          </w:p>
        </w:tc>
      </w:tr>
      <w:tr w14:paraId="157F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restart"/>
            <w:vAlign w:val="center"/>
          </w:tcPr>
          <w:p w14:paraId="1D78B2E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313FE4F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get_trimesh_mesh()</w:t>
            </w:r>
          </w:p>
        </w:tc>
        <w:tc>
          <w:tcPr>
            <w:tcW w:w="0" w:type="auto"/>
            <w:vAlign w:val="center"/>
          </w:tcPr>
          <w:p w14:paraId="5E004CDF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生成mesh</w:t>
            </w:r>
          </w:p>
        </w:tc>
      </w:tr>
      <w:tr w14:paraId="28DF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4AE4065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FFB7453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get_transform_matrix()</w:t>
            </w:r>
          </w:p>
        </w:tc>
        <w:tc>
          <w:tcPr>
            <w:tcW w:w="0" w:type="auto"/>
            <w:vAlign w:val="center"/>
          </w:tcPr>
          <w:p w14:paraId="515F1A02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变换矩阵</w:t>
            </w:r>
          </w:p>
        </w:tc>
      </w:tr>
      <w:tr w14:paraId="2672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4F786F48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</w:p>
        </w:tc>
      </w:tr>
      <w:tr w14:paraId="4687D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734E313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WorldConfig</w:t>
            </w:r>
          </w:p>
        </w:tc>
        <w:tc>
          <w:tcPr>
            <w:tcW w:w="0" w:type="auto"/>
            <w:vAlign w:val="center"/>
          </w:tcPr>
          <w:p w14:paraId="4B7B0060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场景</w:t>
            </w:r>
            <w:r>
              <w:rPr>
                <w:rFonts w:hint="eastAsia"/>
                <w:lang w:val="en-US" w:eastAsia="zh-CN"/>
              </w:rPr>
              <w:t>配置</w:t>
            </w:r>
          </w:p>
        </w:tc>
      </w:tr>
      <w:tr w14:paraId="6B28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0" w:type="auto"/>
            <w:vAlign w:val="center"/>
          </w:tcPr>
          <w:p w14:paraId="03B3B3F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/>
                <w:lang w:val="en-US" w:eastAsia="zh-CN"/>
              </w:rPr>
              <w:t>静态方法</w:t>
            </w:r>
          </w:p>
        </w:tc>
        <w:tc>
          <w:tcPr>
            <w:tcW w:w="0" w:type="auto"/>
            <w:vAlign w:val="center"/>
          </w:tcPr>
          <w:p w14:paraId="26BB57EA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get_scene_graph(cfg)</w:t>
            </w:r>
          </w:p>
        </w:tc>
        <w:tc>
          <w:tcPr>
            <w:tcW w:w="0" w:type="auto"/>
            <w:vAlign w:val="center"/>
          </w:tcPr>
          <w:p w14:paraId="622345D5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输出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mesh</w:t>
            </w:r>
          </w:p>
        </w:tc>
      </w:tr>
      <w:tr w14:paraId="6A9B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0" w:type="auto"/>
            <w:vAlign w:val="center"/>
          </w:tcPr>
          <w:p w14:paraId="2C4811A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142A3DD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get_collision_check_world()</w:t>
            </w:r>
          </w:p>
        </w:tc>
        <w:tc>
          <w:tcPr>
            <w:tcW w:w="0" w:type="auto"/>
            <w:vAlign w:val="center"/>
          </w:tcPr>
          <w:p w14:paraId="700963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转换为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collision</w:t>
            </w:r>
          </w:p>
        </w:tc>
      </w:tr>
      <w:tr w14:paraId="0211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6BA2CD0">
            <w:pPr>
              <w:rPr>
                <w:rFonts w:hint="eastAsia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26AD716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save_world_as_mesh(file)</w:t>
            </w:r>
          </w:p>
        </w:tc>
        <w:tc>
          <w:tcPr>
            <w:tcW w:w="0" w:type="auto"/>
            <w:vAlign w:val="center"/>
          </w:tcPr>
          <w:p w14:paraId="5A688526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保存</w:t>
            </w:r>
          </w:p>
        </w:tc>
      </w:tr>
      <w:tr w14:paraId="699A1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EBA0C6">
            <w:pPr>
              <w:rPr>
                <w:rFonts w:hint="eastAsia" w:cs="华文中宋"/>
                <w:bCs/>
                <w:color w:val="C0504D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B712ED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add_obstacle(</w:t>
            </w:r>
            <w:r>
              <w:rPr>
                <w:rFonts w:hint="eastAsia"/>
                <w:lang w:val="en-US" w:eastAsia="zh-CN"/>
              </w:rPr>
              <w:t>Obstacle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A5113C1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</w:t>
            </w:r>
            <w:r>
              <w:rPr>
                <w:rFonts w:hint="eastAsia"/>
                <w:lang w:val="en-US" w:eastAsia="zh-CN"/>
              </w:rPr>
              <w:t>障碍物</w:t>
            </w:r>
          </w:p>
        </w:tc>
      </w:tr>
      <w:tr w14:paraId="2813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59B77E">
            <w:pPr>
              <w:rPr>
                <w:rFonts w:hint="eastAsia" w:cs="华文中宋"/>
                <w:bCs/>
                <w:color w:val="C0504D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8800BD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randomize_color() / add_color(rgba)</w:t>
            </w:r>
          </w:p>
        </w:tc>
        <w:tc>
          <w:tcPr>
            <w:tcW w:w="0" w:type="auto"/>
            <w:vAlign w:val="center"/>
          </w:tcPr>
          <w:p w14:paraId="6492578A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染色</w:t>
            </w:r>
          </w:p>
        </w:tc>
      </w:tr>
    </w:tbl>
    <w:p w14:paraId="0700CF7F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00CAC775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75E786C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距离场sdf：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973"/>
        <w:gridCol w:w="1478"/>
      </w:tblGrid>
      <w:tr w14:paraId="1115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47BAE6F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world：</w:t>
            </w:r>
          </w:p>
        </w:tc>
      </w:tr>
      <w:tr w14:paraId="3F2D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71E06B8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WorldPrimitiveCollision(config)</w:t>
            </w:r>
          </w:p>
        </w:tc>
        <w:tc>
          <w:tcPr>
            <w:tcW w:w="0" w:type="auto"/>
            <w:vAlign w:val="center"/>
          </w:tcPr>
          <w:p w14:paraId="15603EDE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基元场</w:t>
            </w:r>
          </w:p>
        </w:tc>
      </w:tr>
      <w:tr w14:paraId="2176B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14AAE48B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5822AAD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load_collision_model(world_config)</w:t>
            </w:r>
          </w:p>
        </w:tc>
        <w:tc>
          <w:tcPr>
            <w:tcW w:w="0" w:type="auto"/>
            <w:vAlign w:val="center"/>
          </w:tcPr>
          <w:p w14:paraId="0D06D7A5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从配置构建</w:t>
            </w:r>
          </w:p>
        </w:tc>
      </w:tr>
      <w:tr w14:paraId="37B7C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91B07F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03AF36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update_obstacle_pose(name, pose)</w:t>
            </w:r>
          </w:p>
        </w:tc>
        <w:tc>
          <w:tcPr>
            <w:tcW w:w="0" w:type="auto"/>
            <w:vAlign w:val="center"/>
          </w:tcPr>
          <w:p w14:paraId="7F66E209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更新物体位姿</w:t>
            </w:r>
          </w:p>
        </w:tc>
      </w:tr>
    </w:tbl>
    <w:p w14:paraId="4C48894D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4559"/>
        <w:gridCol w:w="847"/>
      </w:tblGrid>
      <w:tr w14:paraId="2E942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111A8BFD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world_voxel：</w:t>
            </w:r>
          </w:p>
        </w:tc>
      </w:tr>
      <w:tr w14:paraId="0183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207E2FDB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WorldVoxelCollision(config)</w:t>
            </w:r>
            <w:r>
              <w:rPr>
                <w:rFonts w:hint="eastAsia"/>
                <w:lang w:val="en-US" w:eastAsia="zh-CN"/>
              </w:rPr>
              <w:t xml:space="preserve"> &lt;- WorldPrimitiveCollision</w:t>
            </w:r>
          </w:p>
        </w:tc>
        <w:tc>
          <w:tcPr>
            <w:tcW w:w="0" w:type="auto"/>
            <w:vAlign w:val="center"/>
          </w:tcPr>
          <w:p w14:paraId="76B71F04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体素场</w:t>
            </w:r>
          </w:p>
        </w:tc>
      </w:tr>
      <w:tr w14:paraId="28B84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FC7144F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01A0D362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update_voxel_data(voxel_grid)</w:t>
            </w:r>
          </w:p>
        </w:tc>
        <w:tc>
          <w:tcPr>
            <w:tcW w:w="0" w:type="auto"/>
            <w:vAlign w:val="center"/>
          </w:tcPr>
          <w:p w14:paraId="35F8036A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更新</w:t>
            </w:r>
          </w:p>
        </w:tc>
      </w:tr>
    </w:tbl>
    <w:p w14:paraId="15A6EEE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083"/>
        <w:gridCol w:w="1577"/>
      </w:tblGrid>
      <w:tr w14:paraId="4E5BE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8A6C4FF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world_blox：</w:t>
            </w:r>
          </w:p>
        </w:tc>
      </w:tr>
      <w:tr w14:paraId="59AD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F71181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WorldBloxCollision(config)</w:t>
            </w:r>
            <w:r>
              <w:rPr>
                <w:rFonts w:hint="eastAsia"/>
                <w:lang w:val="en-US" w:eastAsia="zh-CN"/>
              </w:rPr>
              <w:t xml:space="preserve"> &lt;- WorldVoxelCollision</w:t>
            </w:r>
          </w:p>
        </w:tc>
        <w:tc>
          <w:tcPr>
            <w:tcW w:w="0" w:type="auto"/>
            <w:vAlign w:val="center"/>
          </w:tcPr>
          <w:p w14:paraId="1600C9F0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nvblox距离场</w:t>
            </w:r>
          </w:p>
        </w:tc>
      </w:tr>
      <w:tr w14:paraId="73D7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B3A75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0B248B4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get_mesh_from_blox_layer(layer_name)</w:t>
            </w:r>
          </w:p>
        </w:tc>
        <w:tc>
          <w:tcPr>
            <w:tcW w:w="0" w:type="auto"/>
            <w:vAlign w:val="center"/>
          </w:tcPr>
          <w:p w14:paraId="71083D8D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mesh</w:t>
            </w:r>
          </w:p>
        </w:tc>
      </w:tr>
      <w:tr w14:paraId="7DA57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4C3FFC37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425A1FA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add_camera_frame(camera_obs, layer_name)</w:t>
            </w:r>
          </w:p>
        </w:tc>
        <w:tc>
          <w:tcPr>
            <w:tcW w:w="0" w:type="auto"/>
            <w:vAlign w:val="center"/>
          </w:tcPr>
          <w:p w14:paraId="42099EE6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</w:t>
            </w:r>
            <w:r>
              <w:rPr>
                <w:rFonts w:hint="eastAsia"/>
                <w:lang w:val="en-US" w:eastAsia="zh-CN"/>
              </w:rPr>
              <w:t>相机观测</w:t>
            </w:r>
          </w:p>
        </w:tc>
      </w:tr>
      <w:tr w14:paraId="09AE1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A6ABF9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BC920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process_camera_frame(layer_name)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71AC4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处理</w:t>
            </w:r>
            <w:r>
              <w:rPr>
                <w:rFonts w:hint="eastAsia"/>
                <w:lang w:val="en-US" w:eastAsia="zh-CN"/>
              </w:rPr>
              <w:t>相机观测</w:t>
            </w:r>
          </w:p>
        </w:tc>
      </w:tr>
      <w:tr w14:paraId="3A12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E198D6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CD64D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update_blox_mesh(layer_name)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1D59D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更新地图</w:t>
            </w:r>
          </w:p>
        </w:tc>
      </w:tr>
    </w:tbl>
    <w:p w14:paraId="7C269CD5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7D6F769A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5B0A94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类型types：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057"/>
      </w:tblGrid>
      <w:tr w14:paraId="66D92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0" w:type="auto"/>
            <w:vAlign w:val="center"/>
          </w:tcPr>
          <w:p w14:paraId="4E60BBC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CameraObservation</w:t>
            </w:r>
          </w:p>
        </w:tc>
        <w:tc>
          <w:tcPr>
            <w:tcW w:w="0" w:type="auto"/>
            <w:vAlign w:val="center"/>
          </w:tcPr>
          <w:p w14:paraId="4BC7C3CB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相机观测</w:t>
            </w:r>
          </w:p>
        </w:tc>
      </w:tr>
    </w:tbl>
    <w:p w14:paraId="097B2AD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2141"/>
        <w:gridCol w:w="1268"/>
      </w:tblGrid>
      <w:tr w14:paraId="302A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122CAF8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math：</w:t>
            </w:r>
          </w:p>
        </w:tc>
      </w:tr>
      <w:tr w14:paraId="5481B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6CF39D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Pose(position, quaternion)</w:t>
            </w:r>
          </w:p>
        </w:tc>
        <w:tc>
          <w:tcPr>
            <w:tcW w:w="0" w:type="auto"/>
            <w:vAlign w:val="center"/>
          </w:tcPr>
          <w:p w14:paraId="5E65324B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位姿</w:t>
            </w:r>
          </w:p>
        </w:tc>
      </w:tr>
      <w:tr w14:paraId="5C67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7183149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类方法</w:t>
            </w:r>
          </w:p>
        </w:tc>
        <w:tc>
          <w:tcPr>
            <w:tcW w:w="0" w:type="auto"/>
            <w:vAlign w:val="center"/>
          </w:tcPr>
          <w:p w14:paraId="15D2B2E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from_matrix(Ts)</w:t>
            </w:r>
          </w:p>
        </w:tc>
        <w:tc>
          <w:tcPr>
            <w:tcW w:w="0" w:type="auto"/>
            <w:vAlign w:val="center"/>
          </w:tcPr>
          <w:p w14:paraId="01EC193F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从矩阵构建</w:t>
            </w:r>
          </w:p>
        </w:tc>
      </w:tr>
    </w:tbl>
    <w:p w14:paraId="57AA984E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1B288863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65F91B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功能wrap：</w:t>
      </w:r>
    </w:p>
    <w:p w14:paraId="7B66F28C">
      <w:pPr>
        <w:rPr>
          <w:rFonts w:hint="eastAsia"/>
          <w:lang w:val="en-US" w:eastAsia="zh-CN"/>
        </w:rPr>
      </w:pPr>
    </w:p>
    <w:p w14:paraId="0F65F50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抵达reacher：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445"/>
        <w:gridCol w:w="1577"/>
      </w:tblGrid>
      <w:tr w14:paraId="4AB2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682066B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motion_gen：</w:t>
            </w:r>
          </w:p>
        </w:tc>
      </w:tr>
      <w:tr w14:paraId="087F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841F10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MotionGen(config)</w:t>
            </w:r>
          </w:p>
        </w:tc>
        <w:tc>
          <w:tcPr>
            <w:tcW w:w="0" w:type="auto"/>
            <w:vAlign w:val="center"/>
          </w:tcPr>
          <w:p w14:paraId="0E0CDDE5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运动生成</w:t>
            </w:r>
            <w:r>
              <w:rPr>
                <w:rFonts w:hint="eastAsia"/>
                <w:lang w:val="en-US" w:eastAsia="zh-CN"/>
              </w:rPr>
              <w:t>模块</w:t>
            </w:r>
          </w:p>
        </w:tc>
      </w:tr>
      <w:tr w14:paraId="78EE3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BEF6A50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0815832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add_camera_frame(camera_obs, obstacle_name)</w:t>
            </w:r>
          </w:p>
        </w:tc>
        <w:tc>
          <w:tcPr>
            <w:tcW w:w="0" w:type="auto"/>
            <w:vAlign w:val="center"/>
          </w:tcPr>
          <w:p w14:paraId="2B9B63C7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添加到nvblox</w:t>
            </w:r>
          </w:p>
        </w:tc>
      </w:tr>
      <w:tr w14:paraId="12186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B2A68E0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B2464C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plan_single(start_state, goal_pose)</w:t>
            </w:r>
          </w:p>
        </w:tc>
        <w:tc>
          <w:tcPr>
            <w:tcW w:w="0" w:type="auto"/>
            <w:vAlign w:val="center"/>
          </w:tcPr>
          <w:p w14:paraId="5B4977CF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运动规划</w:t>
            </w:r>
          </w:p>
        </w:tc>
      </w:tr>
      <w:tr w14:paraId="68B2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8EF99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36F8EC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plan_grasp(start_state, grasp_poses)</w:t>
            </w:r>
          </w:p>
        </w:tc>
        <w:tc>
          <w:tcPr>
            <w:tcW w:w="0" w:type="auto"/>
            <w:vAlign w:val="center"/>
          </w:tcPr>
          <w:p w14:paraId="16451BAD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抓取规划</w:t>
            </w:r>
          </w:p>
        </w:tc>
      </w:tr>
      <w:tr w14:paraId="7014A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C0821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D6C78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update_world(world)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5EFD3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更新地图</w:t>
            </w:r>
          </w:p>
        </w:tc>
      </w:tr>
      <w:tr w14:paraId="5E01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5E6EE10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</w:p>
        </w:tc>
      </w:tr>
      <w:tr w14:paraId="02EC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3A6282F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MotionGenResult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CD367">
            <w:pPr>
              <w:rPr>
                <w:rFonts w:hint="eastAsia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运动生成</w:t>
            </w:r>
            <w:r>
              <w:rPr>
                <w:rFonts w:hint="eastAsia"/>
                <w:lang w:val="en-US" w:eastAsia="zh-CN"/>
              </w:rPr>
              <w:t>结果</w:t>
            </w:r>
          </w:p>
        </w:tc>
      </w:tr>
      <w:tr w14:paraId="08D22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31142E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B069B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get_interpolated_plan()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F80A4">
            <w:pPr>
              <w:rPr>
                <w:rFonts w:hint="eastAsia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稠密轨迹</w:t>
            </w:r>
          </w:p>
        </w:tc>
      </w:tr>
    </w:tbl>
    <w:p w14:paraId="4C09C148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831"/>
        <w:gridCol w:w="1688"/>
      </w:tblGrid>
      <w:tr w14:paraId="55F8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2D4BA5D1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ik_solver：</w:t>
            </w:r>
          </w:p>
        </w:tc>
      </w:tr>
      <w:tr w14:paraId="7A99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7C336B1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IKSolver(config)</w:t>
            </w:r>
          </w:p>
        </w:tc>
        <w:tc>
          <w:tcPr>
            <w:tcW w:w="0" w:type="auto"/>
            <w:vAlign w:val="center"/>
          </w:tcPr>
          <w:p w14:paraId="140744F3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逆运动学</w:t>
            </w:r>
            <w:r>
              <w:rPr>
                <w:rFonts w:hint="eastAsia"/>
                <w:lang w:val="en-US" w:eastAsia="zh-CN"/>
              </w:rPr>
              <w:t>求解器</w:t>
            </w:r>
          </w:p>
        </w:tc>
      </w:tr>
      <w:tr w14:paraId="481EB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8D422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1FC38A45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kinematics</w:t>
            </w:r>
            <w:r>
              <w:rPr>
                <w:rFonts w:hint="eastAsia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: </w:t>
            </w:r>
            <w:r>
              <w:rPr>
                <w:rFonts w:hint="eastAsia"/>
                <w:lang w:val="en-US" w:eastAsia="zh-CN"/>
              </w:rPr>
              <w:t>CudaRobotModel</w:t>
            </w:r>
          </w:p>
        </w:tc>
        <w:tc>
          <w:tcPr>
            <w:tcW w:w="0" w:type="auto"/>
            <w:vAlign w:val="center"/>
          </w:tcPr>
          <w:p w14:paraId="5EF59DA9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运动学模型</w:t>
            </w:r>
          </w:p>
        </w:tc>
      </w:tr>
      <w:tr w14:paraId="1092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7E1808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0FBC5F96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sample_configs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(n)</w:t>
            </w:r>
          </w:p>
        </w:tc>
        <w:tc>
          <w:tcPr>
            <w:tcW w:w="0" w:type="auto"/>
            <w:vAlign w:val="center"/>
          </w:tcPr>
          <w:p w14:paraId="1600E07C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采样</w:t>
            </w:r>
            <w:r>
              <w:rPr>
                <w:rFonts w:hint="eastAsia"/>
                <w:lang w:val="en-US" w:eastAsia="zh-CN"/>
              </w:rPr>
              <w:t>关节状态</w:t>
            </w:r>
          </w:p>
        </w:tc>
      </w:tr>
      <w:tr w14:paraId="3692A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664B1C1">
            <w:pPr>
              <w:rPr>
                <w:rFonts w:hint="eastAsia" w:cs="华文中宋"/>
                <w:bCs/>
                <w:color w:val="C0504D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4FB51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fk(q)</w:t>
            </w:r>
          </w:p>
        </w:tc>
        <w:tc>
          <w:tcPr>
            <w:tcW w:w="0" w:type="auto"/>
            <w:vAlign w:val="center"/>
          </w:tcPr>
          <w:p w14:paraId="26D64301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正运动学</w:t>
            </w:r>
          </w:p>
        </w:tc>
      </w:tr>
      <w:tr w14:paraId="61A48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4B455DC">
            <w:pPr>
              <w:rPr>
                <w:rFonts w:hint="eastAsia" w:cs="华文中宋"/>
                <w:bCs/>
                <w:color w:val="C0504D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DC5FD4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solve_batch / solve_goalset / solve_batch_goalset / </w:t>
            </w:r>
          </w:p>
          <w:p w14:paraId="2365F4B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solve_batch_env / solve_batch_env_goalset(</w:t>
            </w:r>
            <w:r>
              <w:rPr>
                <w:rFonts w:hint="eastAsia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Pose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0827684C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求解逆运动学</w:t>
            </w:r>
          </w:p>
        </w:tc>
      </w:tr>
      <w:tr w14:paraId="51407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A9F5C3E">
            <w:pPr>
              <w:rPr>
                <w:rFonts w:hint="eastAsia" w:cs="华文中宋"/>
                <w:bCs/>
                <w:color w:val="C0504D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8441152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update_world(world)</w:t>
            </w:r>
          </w:p>
        </w:tc>
        <w:tc>
          <w:tcPr>
            <w:tcW w:w="0" w:type="auto"/>
            <w:vAlign w:val="center"/>
          </w:tcPr>
          <w:p w14:paraId="5197384C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更新地图</w:t>
            </w:r>
          </w:p>
        </w:tc>
      </w:tr>
    </w:tbl>
    <w:p w14:paraId="2EB17F67">
      <w:pPr>
        <w:bidi w:val="0"/>
        <w:outlineLvl w:val="9"/>
        <w:rPr>
          <w:rFonts w:hint="eastAsia"/>
          <w:lang w:val="en-US" w:eastAsia="zh-CN"/>
        </w:rPr>
      </w:pPr>
    </w:p>
    <w:p w14:paraId="782B2FEB">
      <w:pPr>
        <w:bidi w:val="0"/>
        <w:outlineLvl w:val="9"/>
        <w:rPr>
          <w:rFonts w:hint="eastAsia"/>
          <w:lang w:val="en-US" w:eastAsia="zh-CN"/>
        </w:rPr>
      </w:pPr>
    </w:p>
    <w:p w14:paraId="65C48EB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拓展rollout：</w:t>
      </w:r>
    </w:p>
    <w:p w14:paraId="66002E63">
      <w:pPr>
        <w:rPr>
          <w:rFonts w:hint="eastAsia"/>
          <w:lang w:val="en-US" w:eastAsia="zh-CN"/>
        </w:rPr>
      </w:pPr>
    </w:p>
    <w:p w14:paraId="206EFBB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代价cost：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021"/>
        <w:gridCol w:w="1057"/>
      </w:tblGrid>
      <w:tr w14:paraId="2BE02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023DF225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cost_base.CostBase(config)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CADA3">
            <w:pPr>
              <w:rPr>
                <w:rFonts w:hint="default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代价基类</w:t>
            </w:r>
          </w:p>
        </w:tc>
      </w:tr>
      <w:tr w14:paraId="5900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A30046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68B43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forward(q)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A21C5">
            <w:pPr>
              <w:rPr>
                <w:rFonts w:hint="eastAsia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20D73444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116"/>
        <w:gridCol w:w="1057"/>
      </w:tblGrid>
      <w:tr w14:paraId="4DBFD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3D90F7CF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dist_cost.DistCost(config)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83651">
            <w:pPr>
              <w:rPr>
                <w:rFonts w:hint="eastAsia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C30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center"/>
          </w:tcPr>
          <w:p w14:paraId="38F8575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F28CF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forward(disp_vec)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2BF8C">
            <w:pPr>
              <w:rPr>
                <w:rFonts w:hint="eastAsia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向量长度</w:t>
            </w:r>
          </w:p>
        </w:tc>
      </w:tr>
    </w:tbl>
    <w:p w14:paraId="5D536A45">
      <w:pPr>
        <w:bidi w:val="0"/>
        <w:outlineLvl w:val="9"/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316"/>
        <w:gridCol w:w="1057"/>
      </w:tblGrid>
      <w:tr w14:paraId="6284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42CFA6A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pose_cost.PoseCost(config)</w:t>
            </w:r>
          </w:p>
        </w:tc>
        <w:tc>
          <w:tcPr>
            <w:tcW w:w="0" w:type="auto"/>
            <w:vAlign w:val="center"/>
          </w:tcPr>
          <w:p w14:paraId="2DB399E5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17BC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289ED3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393920E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forward(ee_pos, ee_rot, goal)</w:t>
            </w:r>
          </w:p>
        </w:tc>
        <w:tc>
          <w:tcPr>
            <w:tcW w:w="0" w:type="auto"/>
            <w:vAlign w:val="center"/>
          </w:tcPr>
          <w:p w14:paraId="2C1AD199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位姿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误差</w:t>
            </w:r>
          </w:p>
        </w:tc>
      </w:tr>
    </w:tbl>
    <w:p w14:paraId="01DCC62A">
      <w:pPr>
        <w:bidi w:val="0"/>
        <w:outlineLvl w:val="9"/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384"/>
        <w:gridCol w:w="1057"/>
      </w:tblGrid>
      <w:tr w14:paraId="53B4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38A02E6A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primitive_collision_cost.PrimitiveCollisionCost(config)</w:t>
            </w:r>
          </w:p>
        </w:tc>
        <w:tc>
          <w:tcPr>
            <w:tcW w:w="0" w:type="auto"/>
            <w:vAlign w:val="center"/>
          </w:tcPr>
          <w:p w14:paraId="5B08097C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8A8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7741C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493AFFB3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sweep_fn / discrete_fn(robot_spheres_in, env_query_idx)</w:t>
            </w:r>
          </w:p>
        </w:tc>
        <w:tc>
          <w:tcPr>
            <w:tcW w:w="0" w:type="auto"/>
            <w:vAlign w:val="center"/>
          </w:tcPr>
          <w:p w14:paraId="5A618681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碰撞距离</w:t>
            </w:r>
          </w:p>
        </w:tc>
      </w:tr>
    </w:tbl>
    <w:p w14:paraId="3E6005A3">
      <w:pPr>
        <w:bidi w:val="0"/>
        <w:outlineLvl w:val="9"/>
        <w:rPr>
          <w:rFonts w:hint="eastAsia"/>
          <w:lang w:val="en-US" w:eastAsia="zh-CN"/>
        </w:rPr>
      </w:pPr>
    </w:p>
    <w:p w14:paraId="1895322B">
      <w:pPr>
        <w:bidi w:val="0"/>
        <w:outlineLvl w:val="9"/>
        <w:rPr>
          <w:rFonts w:hint="eastAsia"/>
          <w:lang w:val="en-US" w:eastAsia="zh-CN"/>
        </w:rPr>
      </w:pPr>
    </w:p>
    <w:p w14:paraId="3B28EA19">
      <w:pPr>
        <w:bidi w:val="0"/>
        <w:outlineLvl w:val="9"/>
        <w:rPr>
          <w:rFonts w:hint="eastAsia"/>
          <w:lang w:val="en-US" w:eastAsia="zh-CN"/>
        </w:rPr>
      </w:pPr>
    </w:p>
    <w:p w14:paraId="5EAFE81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空间open3d：</w:t>
      </w:r>
    </w:p>
    <w:p w14:paraId="7037D3BB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import open3d as o3d</w:t>
      </w:r>
    </w:p>
    <w:p w14:paraId="1E500275">
      <w:pPr>
        <w:rPr>
          <w:rFonts w:hint="eastAsia"/>
          <w:lang w:val="en-US" w:eastAsia="zh-CN"/>
        </w:rPr>
      </w:pPr>
    </w:p>
    <w:p w14:paraId="287370AE">
      <w:pPr>
        <w:rPr>
          <w:rFonts w:hint="eastAsia"/>
          <w:lang w:val="en-US" w:eastAsia="zh-CN"/>
        </w:rPr>
      </w:pPr>
    </w:p>
    <w:p w14:paraId="16AE9B4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读写io：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5"/>
        <w:gridCol w:w="1898"/>
      </w:tblGrid>
      <w:tr w14:paraId="1D795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6AE0217E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read_point_cloud(file) / write_point_cloud(file, pcd)</w:t>
            </w:r>
          </w:p>
        </w:tc>
        <w:tc>
          <w:tcPr>
            <w:tcW w:w="0" w:type="auto"/>
          </w:tcPr>
          <w:p w14:paraId="04AF62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加载 / 写入</w:t>
            </w:r>
            <w:r>
              <w:rPr>
                <w:rStyle w:val="14"/>
                <w:rFonts w:hint="eastAsia"/>
                <w:lang w:val="en-US" w:eastAsia="zh-CN"/>
              </w:rPr>
              <w:t>点云</w:t>
            </w:r>
          </w:p>
        </w:tc>
      </w:tr>
      <w:tr w14:paraId="6918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0743552D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read_triangle_mesh(file, True)</w:t>
            </w:r>
          </w:p>
        </w:tc>
        <w:tc>
          <w:tcPr>
            <w:tcW w:w="0" w:type="auto"/>
          </w:tcPr>
          <w:p w14:paraId="2283D4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加载</w:t>
            </w:r>
            <w:r>
              <w:rPr>
                <w:rStyle w:val="14"/>
                <w:rFonts w:hint="eastAsia"/>
                <w:lang w:val="en-US" w:eastAsia="zh-CN"/>
              </w:rPr>
              <w:t>网格</w:t>
            </w:r>
            <w:r>
              <w:rPr>
                <w:rFonts w:hint="eastAsia"/>
                <w:vertAlign w:val="baseline"/>
                <w:lang w:val="en-US" w:eastAsia="zh-CN"/>
              </w:rPr>
              <w:t>及其纹理</w:t>
            </w:r>
          </w:p>
        </w:tc>
      </w:tr>
    </w:tbl>
    <w:p w14:paraId="02A15334">
      <w:pPr>
        <w:rPr>
          <w:rFonts w:hint="default"/>
          <w:lang w:val="en-US" w:eastAsia="zh-CN"/>
        </w:rPr>
      </w:pPr>
    </w:p>
    <w:p w14:paraId="2D9B9B64">
      <w:pPr>
        <w:rPr>
          <w:rFonts w:hint="default"/>
          <w:lang w:val="en-US" w:eastAsia="zh-CN"/>
        </w:rPr>
      </w:pPr>
    </w:p>
    <w:p w14:paraId="6C2F4CA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几何geometry：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968"/>
        <w:gridCol w:w="1478"/>
      </w:tblGrid>
      <w:tr w14:paraId="7A49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898121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Geometry3D</w:t>
            </w:r>
          </w:p>
        </w:tc>
        <w:tc>
          <w:tcPr>
            <w:tcW w:w="0" w:type="auto"/>
            <w:vAlign w:val="center"/>
          </w:tcPr>
          <w:p w14:paraId="10785D1A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几何</w:t>
            </w:r>
          </w:p>
        </w:tc>
      </w:tr>
      <w:tr w14:paraId="2910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035B53D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EED1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get_center()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EAF36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中心</w:t>
            </w:r>
          </w:p>
        </w:tc>
      </w:tr>
      <w:tr w14:paraId="3AF2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84CD5E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B43701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get_min_bound / get_max_bound /</w:t>
            </w:r>
          </w:p>
          <w:p w14:paraId="2562B99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get_axis_aligned_bounding_box() / </w:t>
            </w:r>
          </w:p>
          <w:p w14:paraId="08519FE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get_minimal_oriented_bounding_box /</w:t>
            </w:r>
          </w:p>
          <w:p w14:paraId="23D995C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get_oriented_bounding_box(self, robust=False)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C9733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边界框</w:t>
            </w:r>
          </w:p>
        </w:tc>
      </w:tr>
      <w:tr w14:paraId="134B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1058126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6281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rotate(R)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CDAF1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旋转</w:t>
            </w:r>
          </w:p>
        </w:tc>
      </w:tr>
      <w:tr w14:paraId="6DC6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ADE69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053EB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scale(s, center)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0CDA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缩放</w:t>
            </w:r>
          </w:p>
        </w:tc>
      </w:tr>
      <w:tr w14:paraId="7C62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4928F4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EF4C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translate(vec, relative=True)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5BCE5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平移</w:t>
            </w:r>
          </w:p>
        </w:tc>
      </w:tr>
      <w:tr w14:paraId="02DE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A9281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4082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transform(T)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AFB7C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齐次变换</w:t>
            </w:r>
          </w:p>
        </w:tc>
      </w:tr>
      <w:tr w14:paraId="7595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67013800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40FEE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get_rotation_matrix_from_*(rotation)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F7FEE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获取</w:t>
            </w:r>
            <w:r>
              <w:rPr>
                <w:rFonts w:hint="eastAsia"/>
                <w:lang w:val="en-US" w:eastAsia="zh-CN"/>
              </w:rPr>
              <w:t>旋转矩阵</w:t>
            </w:r>
          </w:p>
        </w:tc>
      </w:tr>
    </w:tbl>
    <w:p w14:paraId="43E567C3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955"/>
        <w:gridCol w:w="1478"/>
      </w:tblGrid>
      <w:tr w14:paraId="6AE0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</w:tcPr>
          <w:p w14:paraId="0DDA9C0A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KDTreeFlann(pcd)</w:t>
            </w:r>
          </w:p>
        </w:tc>
        <w:tc>
          <w:tcPr>
            <w:tcW w:w="0" w:type="auto"/>
          </w:tcPr>
          <w:p w14:paraId="270E588D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KD-Tree</w:t>
            </w:r>
          </w:p>
        </w:tc>
      </w:tr>
      <w:tr w14:paraId="1A04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66CEA0FA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C67B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set_geometry(pcd)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08A85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重建</w:t>
            </w:r>
          </w:p>
        </w:tc>
      </w:tr>
      <w:tr w14:paraId="6255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761F2B14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97331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search_knn_vector_xd(vec, knn)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A15A4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返回</w:t>
            </w:r>
            <w:r>
              <w:rPr>
                <w:rFonts w:hint="eastAsia"/>
                <w:lang w:val="en-US" w:eastAsia="zh-CN"/>
              </w:rPr>
              <w:t>KNN</w:t>
            </w:r>
          </w:p>
        </w:tc>
      </w:tr>
      <w:tr w14:paraId="30AD3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21CA4B3F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DFB7A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search_radius_vector_xd(vec, radius)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A1C34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返回</w:t>
            </w:r>
            <w:r>
              <w:rPr>
                <w:rFonts w:hint="eastAsia"/>
                <w:lang w:val="en-US" w:eastAsia="zh-CN"/>
              </w:rPr>
              <w:t>半径搜索</w:t>
            </w:r>
          </w:p>
        </w:tc>
      </w:tr>
      <w:tr w14:paraId="444CF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28504D9C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6AA40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search_hybrid_vector_xd(vec, radius, max_nn)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457FF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返回</w:t>
            </w:r>
            <w:r>
              <w:rPr>
                <w:rFonts w:hint="eastAsia"/>
                <w:lang w:val="en-US" w:eastAsia="zh-CN"/>
              </w:rPr>
              <w:t>混合搜索</w:t>
            </w:r>
          </w:p>
        </w:tc>
      </w:tr>
    </w:tbl>
    <w:p w14:paraId="70C2749F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239"/>
        <w:gridCol w:w="692"/>
      </w:tblGrid>
      <w:tr w14:paraId="16EF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9B2DFE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LineSet</w:t>
            </w:r>
          </w:p>
        </w:tc>
        <w:tc>
          <w:tcPr>
            <w:tcW w:w="0" w:type="auto"/>
            <w:vAlign w:val="center"/>
          </w:tcPr>
          <w:p w14:paraId="3F3E47CC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</w:t>
            </w:r>
          </w:p>
        </w:tc>
      </w:tr>
      <w:tr w14:paraId="789B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757AD7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5161724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points</w:t>
            </w:r>
            <w:r>
              <w:rPr>
                <w:rFonts w:hint="eastAsia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: utility.Vector3dVector</w:t>
            </w:r>
          </w:p>
        </w:tc>
        <w:tc>
          <w:tcPr>
            <w:tcW w:w="0" w:type="auto"/>
            <w:vAlign w:val="center"/>
          </w:tcPr>
          <w:p w14:paraId="4AB77457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结点</w:t>
            </w:r>
          </w:p>
        </w:tc>
      </w:tr>
      <w:tr w14:paraId="2E13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567BBAB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4808D34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lines</w:t>
            </w:r>
            <w:r>
              <w:rPr>
                <w:rFonts w:hint="eastAsia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: utility.Vector2iVector</w:t>
            </w:r>
          </w:p>
        </w:tc>
        <w:tc>
          <w:tcPr>
            <w:tcW w:w="0" w:type="auto"/>
            <w:vAlign w:val="center"/>
          </w:tcPr>
          <w:p w14:paraId="269B1C78">
            <w:pPr>
              <w:pStyle w:val="12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边</w:t>
            </w:r>
          </w:p>
        </w:tc>
      </w:tr>
      <w:tr w14:paraId="2D84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22DC5A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4AEB09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colors</w:t>
            </w:r>
            <w:r>
              <w:rPr>
                <w:rFonts w:hint="eastAsia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: utility.Vector3dVector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B35E7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RGB</w:t>
            </w:r>
          </w:p>
        </w:tc>
      </w:tr>
    </w:tbl>
    <w:p w14:paraId="7F46949C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728"/>
        <w:gridCol w:w="1268"/>
      </w:tblGrid>
      <w:tr w14:paraId="6489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973A91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Octree(max_depth)</w:t>
            </w:r>
          </w:p>
        </w:tc>
        <w:tc>
          <w:tcPr>
            <w:tcW w:w="0" w:type="auto"/>
            <w:vAlign w:val="center"/>
          </w:tcPr>
          <w:p w14:paraId="6737A846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体素网格</w:t>
            </w:r>
          </w:p>
        </w:tc>
      </w:tr>
      <w:tr w14:paraId="06C4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7834F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5A0A65A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convert_from_point_cloud(pcd, size_expand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277E2F3E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从点云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构建</w:t>
            </w:r>
          </w:p>
        </w:tc>
      </w:tr>
    </w:tbl>
    <w:p w14:paraId="64ACECAF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056"/>
        <w:gridCol w:w="1057"/>
      </w:tblGrid>
      <w:tr w14:paraId="74931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B7DCB6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OrientedBoundingBox(center, R, extent)</w:t>
            </w:r>
          </w:p>
        </w:tc>
        <w:tc>
          <w:tcPr>
            <w:tcW w:w="0" w:type="auto"/>
            <w:vAlign w:val="center"/>
          </w:tcPr>
          <w:p w14:paraId="5C965A98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边界框</w:t>
            </w:r>
          </w:p>
        </w:tc>
      </w:tr>
      <w:tr w14:paraId="24FD7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4F49A83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7A927C3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volu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me()</w:t>
            </w:r>
          </w:p>
        </w:tc>
        <w:tc>
          <w:tcPr>
            <w:tcW w:w="0" w:type="auto"/>
            <w:vAlign w:val="center"/>
          </w:tcPr>
          <w:p w14:paraId="56828A0D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体积</w:t>
            </w:r>
          </w:p>
        </w:tc>
      </w:tr>
      <w:tr w14:paraId="45B89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1478E03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6357A5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get_box_points()</w:t>
            </w:r>
          </w:p>
        </w:tc>
        <w:tc>
          <w:tcPr>
            <w:tcW w:w="0" w:type="auto"/>
            <w:vAlign w:val="center"/>
          </w:tcPr>
          <w:p w14:paraId="3C13BFD7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角点</w:t>
            </w:r>
          </w:p>
        </w:tc>
      </w:tr>
      <w:tr w14:paraId="6DC30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EA2188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4006EFC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get_point_indices_within_bounding_box</w:t>
            </w:r>
            <w:r>
              <w:rPr>
                <w:rFonts w:hint="eastAsia"/>
                <w:lang w:val="en-US" w:eastAsia="zh-CN"/>
              </w:rPr>
              <w:t>(points)</w:t>
            </w:r>
          </w:p>
        </w:tc>
        <w:tc>
          <w:tcPr>
            <w:tcW w:w="0" w:type="auto"/>
            <w:vAlign w:val="center"/>
          </w:tcPr>
          <w:p w14:paraId="293EE5BC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包含判断</w:t>
            </w:r>
          </w:p>
        </w:tc>
      </w:tr>
    </w:tbl>
    <w:p w14:paraId="75138D49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879"/>
        <w:gridCol w:w="1688"/>
      </w:tblGrid>
      <w:tr w14:paraId="617A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65C4D6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PointCloud(points)</w:t>
            </w:r>
          </w:p>
        </w:tc>
        <w:tc>
          <w:tcPr>
            <w:tcW w:w="0" w:type="auto"/>
            <w:vAlign w:val="center"/>
          </w:tcPr>
          <w:p w14:paraId="59C98B5C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点云</w:t>
            </w:r>
          </w:p>
        </w:tc>
      </w:tr>
      <w:tr w14:paraId="4C2C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F1E925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7A58CB4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points</w:t>
            </w:r>
            <w:r>
              <w:rPr>
                <w:rFonts w:hint="eastAsia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: utility.Vector3dVector</w:t>
            </w:r>
          </w:p>
        </w:tc>
        <w:tc>
          <w:tcPr>
            <w:tcW w:w="0" w:type="auto"/>
            <w:vAlign w:val="center"/>
          </w:tcPr>
          <w:p w14:paraId="45E5232F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点集</w:t>
            </w:r>
          </w:p>
        </w:tc>
      </w:tr>
      <w:tr w14:paraId="05AE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5A8B6E76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3CF19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colors</w:t>
            </w:r>
            <w:r>
              <w:rPr>
                <w:rFonts w:hint="eastAsia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: utility.Vector3dVector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4FA4F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RGB</w:t>
            </w:r>
          </w:p>
        </w:tc>
      </w:tr>
      <w:tr w14:paraId="309A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BBDAAEF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1D73293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voxel_down_sample(size)</w:t>
            </w:r>
          </w:p>
        </w:tc>
        <w:tc>
          <w:tcPr>
            <w:tcW w:w="0" w:type="auto"/>
            <w:vAlign w:val="center"/>
          </w:tcPr>
          <w:p w14:paraId="2D158AE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返回</w:t>
            </w:r>
            <w:r>
              <w:rPr>
                <w:rFonts w:hint="eastAsia"/>
                <w:lang w:val="en-US" w:eastAsia="zh-CN"/>
              </w:rPr>
              <w:t>降采样点云</w:t>
            </w:r>
          </w:p>
        </w:tc>
      </w:tr>
      <w:tr w14:paraId="461D4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BFC8C46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8DC15D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estimate_normals()</w:t>
            </w:r>
          </w:p>
        </w:tc>
        <w:tc>
          <w:tcPr>
            <w:tcW w:w="0" w:type="auto"/>
            <w:vAlign w:val="center"/>
          </w:tcPr>
          <w:p w14:paraId="5A1449B1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估计法向量</w:t>
            </w:r>
          </w:p>
        </w:tc>
      </w:tr>
      <w:tr w14:paraId="54F2B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F20FF6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DB4F65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orient_normals_towards_camera_location(loc)</w:t>
            </w:r>
          </w:p>
        </w:tc>
        <w:tc>
          <w:tcPr>
            <w:tcW w:w="0" w:type="auto"/>
            <w:vAlign w:val="center"/>
          </w:tcPr>
          <w:p w14:paraId="5AD22F66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调整法向量</w:t>
            </w:r>
          </w:p>
        </w:tc>
      </w:tr>
      <w:tr w14:paraId="772B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326950EE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6BA58B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paint_uniform_color(rgb)</w:t>
            </w:r>
          </w:p>
        </w:tc>
        <w:tc>
          <w:tcPr>
            <w:tcW w:w="0" w:type="auto"/>
            <w:vAlign w:val="center"/>
          </w:tcPr>
          <w:p w14:paraId="5F11B38B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染色</w:t>
            </w:r>
          </w:p>
        </w:tc>
      </w:tr>
      <w:tr w14:paraId="7E6B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47F8A9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9899B8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compute_convex_hull()</w:t>
            </w:r>
          </w:p>
        </w:tc>
        <w:tc>
          <w:tcPr>
            <w:tcW w:w="0" w:type="auto"/>
            <w:vAlign w:val="center"/>
          </w:tcPr>
          <w:p w14:paraId="777CC65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计算凸包</w:t>
            </w:r>
          </w:p>
        </w:tc>
      </w:tr>
    </w:tbl>
    <w:p w14:paraId="32B62C7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330"/>
        <w:gridCol w:w="2550"/>
      </w:tblGrid>
      <w:tr w14:paraId="7BEE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2CA332D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TriangleMesh(vertices, triangles)</w:t>
            </w:r>
          </w:p>
        </w:tc>
        <w:tc>
          <w:tcPr>
            <w:tcW w:w="0" w:type="auto"/>
            <w:vAlign w:val="center"/>
          </w:tcPr>
          <w:p w14:paraId="3EE5B99A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三角网格</w:t>
            </w:r>
          </w:p>
        </w:tc>
      </w:tr>
      <w:tr w14:paraId="30222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6D1E4A6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类方法</w:t>
            </w:r>
          </w:p>
        </w:tc>
        <w:tc>
          <w:tcPr>
            <w:tcW w:w="0" w:type="auto"/>
            <w:vAlign w:val="center"/>
          </w:tcPr>
          <w:p w14:paraId="1CE921A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create_coordinate_frame(size)</w:t>
            </w:r>
          </w:p>
        </w:tc>
        <w:tc>
          <w:tcPr>
            <w:tcW w:w="0" w:type="auto"/>
            <w:vAlign w:val="center"/>
          </w:tcPr>
          <w:p w14:paraId="0A5564E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创建</w:t>
            </w:r>
            <w:r>
              <w:rPr>
                <w:rFonts w:hint="eastAsia"/>
                <w:lang w:val="en-US" w:eastAsia="zh-CN"/>
              </w:rPr>
              <w:t>坐标轴</w:t>
            </w:r>
          </w:p>
        </w:tc>
      </w:tr>
      <w:tr w14:paraId="202D8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9633C3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E5C3F3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create_from_point_cloud_alpha_shape(pcd, alpha)</w:t>
            </w:r>
          </w:p>
        </w:tc>
        <w:tc>
          <w:tcPr>
            <w:tcW w:w="0" w:type="auto"/>
            <w:vAlign w:val="center"/>
          </w:tcPr>
          <w:p w14:paraId="2A0567C0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滚球算法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构建</w:t>
            </w:r>
          </w:p>
        </w:tc>
      </w:tr>
      <w:tr w14:paraId="722B1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57EED54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4451CE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create_from_point_cloud_ball_pivoting(pcd, radii)</w:t>
            </w:r>
          </w:p>
        </w:tc>
        <w:tc>
          <w:tcPr>
            <w:tcW w:w="0" w:type="auto"/>
            <w:vAlign w:val="center"/>
          </w:tcPr>
          <w:p w14:paraId="0FF167F5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滚球算法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构建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(需法向量)</w:t>
            </w:r>
          </w:p>
        </w:tc>
      </w:tr>
      <w:tr w14:paraId="0261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3311435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3F0A920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create_from_point_cloud_poisson(pcd, depth)</w:t>
            </w:r>
          </w:p>
        </w:tc>
        <w:tc>
          <w:tcPr>
            <w:tcW w:w="0" w:type="auto"/>
            <w:vAlign w:val="center"/>
          </w:tcPr>
          <w:p w14:paraId="7AAB68A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泊松算法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构建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(需法向量)</w:t>
            </w:r>
          </w:p>
        </w:tc>
      </w:tr>
      <w:tr w14:paraId="1333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36DF64D0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5330F4F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sample_points_uniformly(npts)</w:t>
            </w:r>
          </w:p>
        </w:tc>
        <w:tc>
          <w:tcPr>
            <w:tcW w:w="0" w:type="auto"/>
            <w:vAlign w:val="center"/>
          </w:tcPr>
          <w:p w14:paraId="7238E59D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采样点云</w:t>
            </w:r>
          </w:p>
        </w:tc>
      </w:tr>
    </w:tbl>
    <w:p w14:paraId="577ECCB2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4362"/>
        <w:gridCol w:w="1268"/>
      </w:tblGrid>
      <w:tr w14:paraId="3ED5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2B5509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VoxelGrid</w:t>
            </w:r>
          </w:p>
        </w:tc>
        <w:tc>
          <w:tcPr>
            <w:tcW w:w="0" w:type="auto"/>
            <w:vAlign w:val="center"/>
          </w:tcPr>
          <w:p w14:paraId="0214FFE1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体素网格</w:t>
            </w:r>
          </w:p>
        </w:tc>
      </w:tr>
      <w:tr w14:paraId="3B90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A51D9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类方法</w:t>
            </w:r>
          </w:p>
        </w:tc>
        <w:tc>
          <w:tcPr>
            <w:tcW w:w="0" w:type="auto"/>
            <w:vAlign w:val="center"/>
          </w:tcPr>
          <w:p w14:paraId="03AD892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create_from_point_cloud(pcd, voxel_size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1D8778FB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从点云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构建</w:t>
            </w:r>
          </w:p>
        </w:tc>
      </w:tr>
    </w:tbl>
    <w:p w14:paraId="6FE3E1D2">
      <w:pPr>
        <w:rPr>
          <w:rFonts w:hint="default"/>
          <w:lang w:val="en-US" w:eastAsia="zh-CN"/>
        </w:rPr>
      </w:pPr>
    </w:p>
    <w:p w14:paraId="6FB44D29">
      <w:pPr>
        <w:rPr>
          <w:rFonts w:hint="default"/>
          <w:lang w:val="en-US" w:eastAsia="zh-CN"/>
        </w:rPr>
      </w:pPr>
    </w:p>
    <w:p w14:paraId="612FB07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</w:t>
      </w:r>
      <w:r>
        <w:rPr>
          <w:rFonts w:hint="default"/>
          <w:lang w:val="en-US" w:eastAsia="zh-CN"/>
        </w:rPr>
        <w:t>pipelines</w:t>
      </w:r>
      <w:r>
        <w:rPr>
          <w:rFonts w:hint="eastAsia"/>
          <w:lang w:val="en-US" w:eastAsia="zh-CN"/>
        </w:rPr>
        <w:t>：</w:t>
      </w:r>
    </w:p>
    <w:p w14:paraId="60823063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/>
          <w:kern w:val="2"/>
          <w:sz w:val="21"/>
          <w:szCs w:val="21"/>
          <w:lang w:val="en-US" w:eastAsia="zh-CN" w:bidi="ar-SA"/>
        </w:rPr>
      </w:pPr>
    </w:p>
    <w:p w14:paraId="4A1E480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配准</w:t>
      </w:r>
      <w:r>
        <w:rPr>
          <w:rFonts w:hint="default"/>
          <w:lang w:val="en-US" w:eastAsia="zh-CN"/>
        </w:rPr>
        <w:t>registration</w:t>
      </w:r>
      <w:r>
        <w:rPr>
          <w:rFonts w:hint="eastAsia"/>
          <w:lang w:val="en-US"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2"/>
        <w:gridCol w:w="1047"/>
      </w:tblGrid>
      <w:tr w14:paraId="0E540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0" w:type="auto"/>
            <w:vAlign w:val="center"/>
          </w:tcPr>
          <w:p w14:paraId="07A6D6E2">
            <w:pPr>
              <w:spacing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registration_icp(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src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,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dst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,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radius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,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init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,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estimation_method, criteria)</w:t>
            </w:r>
          </w:p>
        </w:tc>
        <w:tc>
          <w:tcPr>
            <w:tcW w:w="0" w:type="auto"/>
            <w:vAlign w:val="center"/>
          </w:tcPr>
          <w:p w14:paraId="5C649A03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点云ICP</w:t>
            </w:r>
          </w:p>
        </w:tc>
      </w:tr>
    </w:tbl>
    <w:p w14:paraId="26F54A1B">
      <w:pPr>
        <w:rPr>
          <w:rFonts w:hint="default"/>
          <w:lang w:val="en-US" w:eastAsia="zh-CN"/>
        </w:rPr>
      </w:pPr>
    </w:p>
    <w:p w14:paraId="0830CA8F">
      <w:pPr>
        <w:rPr>
          <w:rFonts w:hint="default"/>
          <w:lang w:val="en-US" w:eastAsia="zh-CN"/>
        </w:rPr>
      </w:pPr>
    </w:p>
    <w:p w14:paraId="3013D49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可视化visualization：</w:t>
      </w:r>
    </w:p>
    <w:p w14:paraId="1E41D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Coord-Sys: X (Right), Y (Up), Z (Out)</w:t>
      </w:r>
    </w:p>
    <w:p w14:paraId="78DF3535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2"/>
        <w:gridCol w:w="637"/>
      </w:tblGrid>
      <w:tr w14:paraId="7A59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65BFD8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draw_geometries(geometries)</w:t>
            </w:r>
          </w:p>
        </w:tc>
        <w:tc>
          <w:tcPr>
            <w:tcW w:w="0" w:type="auto"/>
          </w:tcPr>
          <w:p w14:paraId="16F7A010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绘制</w:t>
            </w:r>
          </w:p>
        </w:tc>
      </w:tr>
    </w:tbl>
    <w:p w14:paraId="726205CB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529"/>
        <w:gridCol w:w="1268"/>
      </w:tblGrid>
      <w:tr w14:paraId="72F7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</w:tcPr>
          <w:p w14:paraId="054BE8DD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ViewControl</w:t>
            </w:r>
          </w:p>
        </w:tc>
        <w:tc>
          <w:tcPr>
            <w:tcW w:w="0" w:type="auto"/>
          </w:tcPr>
          <w:p w14:paraId="423BA6F9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视图控制器</w:t>
            </w:r>
          </w:p>
        </w:tc>
      </w:tr>
      <w:tr w14:paraId="55AE8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center"/>
          </w:tcPr>
          <w:p w14:paraId="11076995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02800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convert_from_pinhole_camera_parameters(</w:t>
            </w:r>
          </w:p>
          <w:p w14:paraId="649B79F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camera.PinholeCameraParameters</w:t>
            </w:r>
            <w:r>
              <w:rPr>
                <w:rFonts w:hint="eastAsia"/>
                <w:lang w:val="en-US" w:eastAsia="zh-CN"/>
              </w:rPr>
              <w:t>, allow_arbitrary=True)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ABCDB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初始化</w:t>
            </w:r>
          </w:p>
        </w:tc>
      </w:tr>
    </w:tbl>
    <w:p w14:paraId="1627C32B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380"/>
        <w:gridCol w:w="2305"/>
      </w:tblGrid>
      <w:tr w14:paraId="4292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D8A80D0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Visualizer()</w:t>
            </w:r>
          </w:p>
        </w:tc>
        <w:tc>
          <w:tcPr>
            <w:tcW w:w="0" w:type="auto"/>
          </w:tcPr>
          <w:p w14:paraId="02212323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可视化器</w:t>
            </w:r>
          </w:p>
        </w:tc>
      </w:tr>
      <w:tr w14:paraId="45DC7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55F055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1646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get_view_control()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 xml:space="preserve"> -&gt; ViewControl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92A41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视图控制器</w:t>
            </w:r>
          </w:p>
        </w:tc>
      </w:tr>
      <w:tr w14:paraId="4AB2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41435D87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5196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create_window(width, height) / destroy_window()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F09ED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创建 / 关闭窗口</w:t>
            </w:r>
          </w:p>
        </w:tc>
      </w:tr>
      <w:tr w14:paraId="0391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0F586E5F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88441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add_gemotry(geometry, reset_bounding_box=True)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E10A6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几何</w:t>
            </w:r>
          </w:p>
        </w:tc>
      </w:tr>
      <w:tr w14:paraId="0890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7AA818A3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B303F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clear_gemotries()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B4CD3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清空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几何</w:t>
            </w:r>
          </w:p>
        </w:tc>
      </w:tr>
      <w:tr w14:paraId="4E0B9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B9FFD07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B3D5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run()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B2751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阻塞窗口</w:t>
            </w:r>
          </w:p>
        </w:tc>
      </w:tr>
      <w:tr w14:paraId="3CF2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3E1D373A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E2659">
            <w:pPr>
              <w:pStyle w:val="13"/>
              <w:bidi w:val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poll_events()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FA8EE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处理一次事件</w:t>
            </w:r>
          </w:p>
        </w:tc>
      </w:tr>
      <w:tr w14:paraId="6462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7B787BC8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8AA21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update_renderer()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ED412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渲染</w:t>
            </w:r>
          </w:p>
        </w:tc>
      </w:tr>
      <w:tr w14:paraId="681CA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4739C308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F9C408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capture_screen_float_buffer(do_render) / </w:t>
            </w:r>
          </w:p>
          <w:p w14:paraId="558DD2D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capture_depth_float_buffer()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3559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捕获</w:t>
            </w:r>
            <w:r>
              <w:rPr>
                <w:rFonts w:hint="eastAsia"/>
                <w:lang w:val="en-US" w:eastAsia="zh-CN"/>
              </w:rPr>
              <w:t>屏幕RGB / 深度</w:t>
            </w:r>
          </w:p>
        </w:tc>
      </w:tr>
    </w:tbl>
    <w:p w14:paraId="1B9DD89F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378C4C11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0D701DC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渲染rendering：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7118"/>
        <w:gridCol w:w="1815"/>
      </w:tblGrid>
      <w:tr w14:paraId="370E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4E4755E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Open3DScene</w:t>
            </w:r>
          </w:p>
        </w:tc>
        <w:tc>
          <w:tcPr>
            <w:tcW w:w="0" w:type="auto"/>
          </w:tcPr>
          <w:p w14:paraId="1E41CADF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场景</w:t>
            </w:r>
          </w:p>
        </w:tc>
      </w:tr>
      <w:tr w14:paraId="53E66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9EC1AA5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40AD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bounding_box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62CFC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边界框</w:t>
            </w:r>
          </w:p>
        </w:tc>
      </w:tr>
      <w:tr w14:paraId="7670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68161904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3D13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add_geometry(name, geometry, material) / remove_geometry(name)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77929">
            <w:pPr>
              <w:pStyle w:val="12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添加 / 移除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几何</w:t>
            </w:r>
          </w:p>
        </w:tc>
      </w:tr>
      <w:tr w14:paraId="2EF9D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A83A843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908EC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clear_gemotry()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38499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清空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几何</w:t>
            </w:r>
          </w:p>
        </w:tc>
      </w:tr>
      <w:tr w14:paraId="5D09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03B63C30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75A95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geometry_is_visible(name)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13CDF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几何</w:t>
            </w:r>
            <w:r>
              <w:rPr>
                <w:rFonts w:hint="eastAsia"/>
                <w:lang w:val="en-US" w:eastAsia="zh-CN"/>
              </w:rPr>
              <w:t>能见度</w:t>
            </w:r>
          </w:p>
        </w:tc>
      </w:tr>
      <w:tr w14:paraId="0264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ADFDFE9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A877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set_background(rgba)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7D29E">
            <w:pPr>
              <w:pStyle w:val="12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设置</w:t>
            </w:r>
            <w:r>
              <w:rPr>
                <w:rFonts w:hint="eastAsia"/>
                <w:lang w:val="en-US" w:eastAsia="zh-CN"/>
              </w:rPr>
              <w:t>背景</w:t>
            </w:r>
          </w:p>
        </w:tc>
      </w:tr>
    </w:tbl>
    <w:p w14:paraId="3F9AD9A8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7047"/>
        <w:gridCol w:w="2305"/>
      </w:tblGrid>
      <w:tr w14:paraId="1B6D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A4A446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OffscreenRenderer(width, height)</w:t>
            </w:r>
          </w:p>
        </w:tc>
        <w:tc>
          <w:tcPr>
            <w:tcW w:w="0" w:type="auto"/>
          </w:tcPr>
          <w:p w14:paraId="2FBA84B9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可视化器</w:t>
            </w:r>
          </w:p>
        </w:tc>
      </w:tr>
      <w:tr w14:paraId="2785B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2B7ECD4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7085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scene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: Open3DScene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D0D29">
            <w:pPr>
              <w:pStyle w:val="12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5217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4C260DB4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64F9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setup_camera(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camera.PinholeCamera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Intrinsic</w:t>
            </w:r>
            <w:r>
              <w:rPr>
                <w:rFonts w:hint="eastAsia"/>
                <w:lang w:val="en-US" w:eastAsia="zh-CN"/>
              </w:rPr>
              <w:t>, Twc)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A4067">
            <w:pPr>
              <w:pStyle w:val="12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C99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6AEED28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D5277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render_to_image() / render_to_depth_image(z_in_view_space=True)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42FE1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渲染</w:t>
            </w:r>
            <w:r>
              <w:rPr>
                <w:rFonts w:hint="eastAsia"/>
                <w:lang w:val="en-US" w:eastAsia="zh-CN"/>
              </w:rPr>
              <w:t>屏幕RGB / 深度</w:t>
            </w:r>
          </w:p>
        </w:tc>
      </w:tr>
    </w:tbl>
    <w:p w14:paraId="0B75FE6F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560243F6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5594DD88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1E87E74E">
      <w:pPr>
        <w:pStyle w:val="2"/>
        <w:bidi w:val="0"/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eastAsia"/>
          <w:lang w:val="en-US" w:eastAsia="zh-CN"/>
        </w:rPr>
        <w:t>建图nvblox_torch：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620"/>
        <w:gridCol w:w="2025"/>
      </w:tblGrid>
      <w:tr w14:paraId="4A72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A5B510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Scene</w:t>
            </w:r>
          </w:p>
        </w:tc>
        <w:tc>
          <w:tcPr>
            <w:tcW w:w="0" w:type="auto"/>
            <w:vAlign w:val="center"/>
          </w:tcPr>
          <w:p w14:paraId="13EBD9B5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场景</w:t>
            </w:r>
          </w:p>
        </w:tc>
      </w:tr>
      <w:tr w14:paraId="3DBA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00BEB9A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49DFCFE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set_aabb(low, high)</w:t>
            </w:r>
          </w:p>
        </w:tc>
        <w:tc>
          <w:tcPr>
            <w:tcW w:w="0" w:type="auto"/>
            <w:vAlign w:val="center"/>
          </w:tcPr>
          <w:p w14:paraId="00961E7C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边界</w:t>
            </w:r>
          </w:p>
        </w:tc>
      </w:tr>
      <w:tr w14:paraId="39BC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709B2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3AE0065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add_plane_boundaries(x_min, x_max, y_min, y_max)</w:t>
            </w:r>
          </w:p>
        </w:tc>
        <w:tc>
          <w:tcPr>
            <w:tcW w:w="0" w:type="auto"/>
            <w:vAlign w:val="center"/>
          </w:tcPr>
          <w:p w14:paraId="1BF55276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添加</w:t>
            </w:r>
            <w:r>
              <w:rPr>
                <w:rFonts w:hint="eastAsia"/>
                <w:lang w:val="en-US" w:eastAsia="zh-CN"/>
              </w:rPr>
              <w:t>平面</w:t>
            </w:r>
          </w:p>
        </w:tc>
      </w:tr>
      <w:tr w14:paraId="3CEF3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C24496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731A17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add_ground_level / add_ceiling(z)</w:t>
            </w:r>
          </w:p>
        </w:tc>
        <w:tc>
          <w:tcPr>
            <w:tcW w:w="0" w:type="auto"/>
            <w:vAlign w:val="center"/>
          </w:tcPr>
          <w:p w14:paraId="118E8E89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添加</w:t>
            </w:r>
            <w:r>
              <w:rPr>
                <w:rFonts w:hint="eastAsia"/>
                <w:lang w:val="en-US" w:eastAsia="zh-CN"/>
              </w:rPr>
              <w:t>地面 / 天花板</w:t>
            </w:r>
          </w:p>
        </w:tc>
      </w:tr>
      <w:tr w14:paraId="6032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1FB4B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130F812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add_primitive(type, params)</w:t>
            </w:r>
          </w:p>
        </w:tc>
        <w:tc>
          <w:tcPr>
            <w:tcW w:w="0" w:type="auto"/>
            <w:vAlign w:val="center"/>
          </w:tcPr>
          <w:p w14:paraId="16712E16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添加</w:t>
            </w:r>
            <w:r>
              <w:rPr>
                <w:rFonts w:hint="eastAsia"/>
                <w:lang w:val="en-US" w:eastAsia="zh-CN"/>
              </w:rPr>
              <w:t>几何体</w:t>
            </w:r>
          </w:p>
        </w:tc>
      </w:tr>
    </w:tbl>
    <w:p w14:paraId="2698C721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7506"/>
        <w:gridCol w:w="1499"/>
      </w:tblGrid>
      <w:tr w14:paraId="02FF9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67DC80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Mapper(voxel_size, integrator_types=["tsdf", "occupancy"], cuda_device_id=0)</w:t>
            </w:r>
          </w:p>
        </w:tc>
        <w:tc>
          <w:tcPr>
            <w:tcW w:w="0" w:type="auto"/>
            <w:vAlign w:val="center"/>
          </w:tcPr>
          <w:p w14:paraId="20575C02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建图器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 xml:space="preserve"> (多重)</w:t>
            </w:r>
          </w:p>
        </w:tc>
      </w:tr>
      <w:tr w14:paraId="487F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CDEDB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0135BB1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get_mesh(mapper_id)</w:t>
            </w:r>
          </w:p>
        </w:tc>
        <w:tc>
          <w:tcPr>
            <w:tcW w:w="0" w:type="auto"/>
            <w:vAlign w:val="center"/>
          </w:tcPr>
          <w:p w14:paraId="6B831B8E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Mesh</w:t>
            </w:r>
          </w:p>
        </w:tc>
      </w:tr>
      <w:tr w14:paraId="3E3EC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F4AD22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58CA889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load_from_file / save_map / save_mesh(file, mapper_id)</w:t>
            </w:r>
          </w:p>
        </w:tc>
        <w:tc>
          <w:tcPr>
            <w:tcW w:w="0" w:type="auto"/>
            <w:vAlign w:val="center"/>
          </w:tcPr>
          <w:p w14:paraId="4BB44EA9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读写</w:t>
            </w:r>
          </w:p>
        </w:tc>
      </w:tr>
      <w:tr w14:paraId="471E1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8B10EB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7E313B9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build_from_scene(scene, mapper_id)</w:t>
            </w:r>
          </w:p>
        </w:tc>
        <w:tc>
          <w:tcPr>
            <w:tcW w:w="0" w:type="auto"/>
            <w:vAlign w:val="center"/>
          </w:tcPr>
          <w:p w14:paraId="59F9BB5E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从</w:t>
            </w:r>
            <w:r>
              <w:rPr>
                <w:rFonts w:hint="eastAsia"/>
                <w:lang w:val="en-US" w:eastAsia="zh-CN"/>
              </w:rPr>
              <w:t>场景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构建</w:t>
            </w:r>
          </w:p>
        </w:tc>
      </w:tr>
      <w:tr w14:paraId="6405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B2A464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78DF88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add_color_frame / add_depth_frame(frame, Tcw, intrinsics, mapper_id)</w:t>
            </w:r>
          </w:p>
        </w:tc>
        <w:tc>
          <w:tcPr>
            <w:tcW w:w="0" w:type="auto"/>
            <w:vMerge w:val="restart"/>
            <w:vAlign w:val="center"/>
          </w:tcPr>
          <w:p w14:paraId="287E54CE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合并</w:t>
            </w:r>
            <w:r>
              <w:rPr>
                <w:rFonts w:hint="eastAsia"/>
                <w:lang w:val="en-US" w:eastAsia="zh-CN"/>
              </w:rPr>
              <w:t>观测</w:t>
            </w:r>
          </w:p>
        </w:tc>
      </w:tr>
      <w:tr w14:paraId="2C1BC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52CED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7177AF5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full_update(depth, color, Twc, intrinsics, mapper_id)</w:t>
            </w:r>
          </w:p>
        </w:tc>
        <w:tc>
          <w:tcPr>
            <w:tcW w:w="0" w:type="auto"/>
            <w:vMerge w:val="continue"/>
            <w:vAlign w:val="center"/>
          </w:tcPr>
          <w:p w14:paraId="7B406811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5F29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AB6AA3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A3426BA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update_esdf / update_mesh / decay_occupancy / </w:t>
            </w:r>
          </w:p>
          <w:p w14:paraId="132F383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update_hashmaps / clear()</w:t>
            </w:r>
          </w:p>
        </w:tc>
        <w:tc>
          <w:tcPr>
            <w:tcW w:w="0" w:type="auto"/>
            <w:vAlign w:val="center"/>
          </w:tcPr>
          <w:p w14:paraId="4D858BCB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更新</w:t>
            </w:r>
          </w:p>
        </w:tc>
      </w:tr>
      <w:tr w14:paraId="4E36D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6787FA7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7590B9FB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render_depth_image / render_depth_and_color_image(</w:t>
            </w:r>
          </w:p>
          <w:p w14:paraId="473A9A2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mapper_id, Twc, intrinsics, height, width)</w:t>
            </w:r>
          </w:p>
        </w:tc>
        <w:tc>
          <w:tcPr>
            <w:tcW w:w="0" w:type="auto"/>
            <w:vAlign w:val="center"/>
          </w:tcPr>
          <w:p w14:paraId="27190B7A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渲染</w:t>
            </w:r>
          </w:p>
        </w:tc>
      </w:tr>
      <w:tr w14:paraId="0F3CD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A001A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E2F32A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query_sdf / query_occupancy(xyzr)</w:t>
            </w:r>
          </w:p>
        </w:tc>
        <w:tc>
          <w:tcPr>
            <w:tcW w:w="0" w:type="auto"/>
            <w:vAlign w:val="center"/>
          </w:tcPr>
          <w:p w14:paraId="71ECA22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</w:t>
            </w:r>
          </w:p>
        </w:tc>
      </w:tr>
    </w:tbl>
    <w:p w14:paraId="6EAF2C2F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5D39CC62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69845E82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47D6FB3A">
      <w:pPr>
        <w:pStyle w:val="2"/>
        <w:bidi w:val="0"/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eastAsia"/>
          <w:lang w:val="en-US" w:eastAsia="zh-CN"/>
        </w:rPr>
        <w:t>网格trimesh：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9"/>
        <w:gridCol w:w="1057"/>
      </w:tblGrid>
      <w:tr w14:paraId="67BE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3659A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load(file)</w:t>
            </w:r>
          </w:p>
        </w:tc>
        <w:tc>
          <w:tcPr>
            <w:tcW w:w="0" w:type="auto"/>
          </w:tcPr>
          <w:p w14:paraId="1A09D35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加载</w:t>
            </w:r>
          </w:p>
        </w:tc>
      </w:tr>
      <w:tr w14:paraId="48A5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083D20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util.concatenate(a, b=None)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 xml:space="preserve"> -&gt; Trimesh</w:t>
            </w:r>
          </w:p>
        </w:tc>
        <w:tc>
          <w:tcPr>
            <w:tcW w:w="0" w:type="auto"/>
          </w:tcPr>
          <w:p w14:paraId="0CAA7BAD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合并场景</w:t>
            </w:r>
          </w:p>
        </w:tc>
      </w:tr>
    </w:tbl>
    <w:p w14:paraId="6242D06C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821"/>
        <w:gridCol w:w="1057"/>
      </w:tblGrid>
      <w:tr w14:paraId="5CDE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2B8A50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Geometry</w:t>
            </w:r>
          </w:p>
        </w:tc>
        <w:tc>
          <w:tcPr>
            <w:tcW w:w="0" w:type="auto"/>
            <w:vAlign w:val="center"/>
          </w:tcPr>
          <w:p w14:paraId="32619C19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几何</w:t>
            </w:r>
          </w:p>
        </w:tc>
      </w:tr>
      <w:tr w14:paraId="0E1FE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FA3ACB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属性</w:t>
            </w:r>
          </w:p>
        </w:tc>
        <w:tc>
          <w:tcPr>
            <w:tcW w:w="0" w:type="auto"/>
            <w:vAlign w:val="center"/>
          </w:tcPr>
          <w:p w14:paraId="36838DC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source</w:t>
            </w:r>
          </w:p>
        </w:tc>
        <w:tc>
          <w:tcPr>
            <w:tcW w:w="0" w:type="auto"/>
            <w:vAlign w:val="center"/>
          </w:tcPr>
          <w:p w14:paraId="7EC01F9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数据源</w:t>
            </w:r>
          </w:p>
        </w:tc>
      </w:tr>
      <w:tr w14:paraId="10AB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9BFC0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5D096C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bounds / extents</w:t>
            </w:r>
          </w:p>
        </w:tc>
        <w:tc>
          <w:tcPr>
            <w:tcW w:w="0" w:type="auto"/>
            <w:vAlign w:val="center"/>
          </w:tcPr>
          <w:p w14:paraId="693484D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边界框</w:t>
            </w:r>
          </w:p>
        </w:tc>
      </w:tr>
      <w:tr w14:paraId="38AB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43DBCE0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03CA83A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show(background={RGB})</w:t>
            </w:r>
          </w:p>
        </w:tc>
        <w:tc>
          <w:tcPr>
            <w:tcW w:w="0" w:type="auto"/>
            <w:vAlign w:val="center"/>
          </w:tcPr>
          <w:p w14:paraId="5629F4C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</w:t>
            </w:r>
          </w:p>
        </w:tc>
      </w:tr>
      <w:tr w14:paraId="17C8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438ED0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928662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apply_scale(s)</w:t>
            </w:r>
          </w:p>
        </w:tc>
        <w:tc>
          <w:tcPr>
            <w:tcW w:w="0" w:type="auto"/>
            <w:vAlign w:val="center"/>
          </w:tcPr>
          <w:p w14:paraId="3270C522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缩放</w:t>
            </w:r>
          </w:p>
        </w:tc>
      </w:tr>
      <w:tr w14:paraId="44940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21ECBA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02EAB04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apply_translation(vec)</w:t>
            </w:r>
          </w:p>
        </w:tc>
        <w:tc>
          <w:tcPr>
            <w:tcW w:w="0" w:type="auto"/>
            <w:vAlign w:val="center"/>
          </w:tcPr>
          <w:p w14:paraId="740544D2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平移</w:t>
            </w:r>
          </w:p>
        </w:tc>
      </w:tr>
      <w:tr w14:paraId="0097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FEFC77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E655E1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apply_transform(T)</w:t>
            </w:r>
          </w:p>
        </w:tc>
        <w:tc>
          <w:tcPr>
            <w:tcW w:w="0" w:type="auto"/>
            <w:vAlign w:val="center"/>
          </w:tcPr>
          <w:p w14:paraId="2D276E01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齐次变换</w:t>
            </w:r>
          </w:p>
        </w:tc>
      </w:tr>
    </w:tbl>
    <w:p w14:paraId="78415F0D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2417"/>
        <w:gridCol w:w="1268"/>
      </w:tblGrid>
      <w:tr w14:paraId="2B15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ED4B49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PointCloud(points, rgba) 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-&gt; Geometry</w:t>
            </w:r>
          </w:p>
        </w:tc>
        <w:tc>
          <w:tcPr>
            <w:tcW w:w="0" w:type="auto"/>
            <w:vAlign w:val="center"/>
          </w:tcPr>
          <w:p w14:paraId="68A338D5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点云</w:t>
            </w:r>
          </w:p>
        </w:tc>
      </w:tr>
      <w:tr w14:paraId="3E9F4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0C57B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3F38508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shape</w:t>
            </w:r>
          </w:p>
        </w:tc>
        <w:tc>
          <w:tcPr>
            <w:tcW w:w="0" w:type="auto"/>
            <w:vAlign w:val="center"/>
          </w:tcPr>
          <w:p w14:paraId="32F783FB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点云尺寸</w:t>
            </w:r>
          </w:p>
        </w:tc>
      </w:tr>
      <w:tr w14:paraId="630B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527A51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65A7C0B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convex_hull()</w:t>
            </w:r>
          </w:p>
        </w:tc>
        <w:tc>
          <w:tcPr>
            <w:tcW w:w="0" w:type="auto"/>
            <w:vAlign w:val="center"/>
          </w:tcPr>
          <w:p w14:paraId="32F65B24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凸包</w:t>
            </w:r>
          </w:p>
        </w:tc>
      </w:tr>
      <w:tr w14:paraId="3F86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9805C8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35247FA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query(points)</w:t>
            </w:r>
          </w:p>
        </w:tc>
        <w:tc>
          <w:tcPr>
            <w:tcW w:w="0" w:type="auto"/>
            <w:vAlign w:val="center"/>
          </w:tcPr>
          <w:p w14:paraId="0080F8A6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最近邻查询</w:t>
            </w:r>
          </w:p>
        </w:tc>
      </w:tr>
    </w:tbl>
    <w:p w14:paraId="53399B9D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120"/>
        <w:gridCol w:w="1057"/>
      </w:tblGrid>
      <w:tr w14:paraId="7CD7B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CA1AA2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Trimesh(vertices, faces) 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-&gt; Geometry</w:t>
            </w:r>
          </w:p>
        </w:tc>
        <w:tc>
          <w:tcPr>
            <w:tcW w:w="0" w:type="auto"/>
            <w:vAlign w:val="center"/>
          </w:tcPr>
          <w:p w14:paraId="14B91DCE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mesh</w:t>
            </w:r>
          </w:p>
        </w:tc>
      </w:tr>
      <w:tr w14:paraId="63993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B4EBE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4D17911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visual.vertex_color</w:t>
            </w:r>
          </w:p>
        </w:tc>
        <w:tc>
          <w:tcPr>
            <w:tcW w:w="0" w:type="auto"/>
            <w:vAlign w:val="center"/>
          </w:tcPr>
          <w:p w14:paraId="5C6B32D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顶点颜色</w:t>
            </w:r>
          </w:p>
        </w:tc>
      </w:tr>
      <w:tr w14:paraId="04F91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9BDD35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599CFAD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sample(count, return_index)</w:t>
            </w:r>
          </w:p>
        </w:tc>
        <w:tc>
          <w:tcPr>
            <w:tcW w:w="0" w:type="auto"/>
            <w:vAlign w:val="center"/>
          </w:tcPr>
          <w:p w14:paraId="1B5BCA4E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采样点云</w:t>
            </w:r>
          </w:p>
        </w:tc>
      </w:tr>
      <w:tr w14:paraId="4EE7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CB9735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7478D26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contains(pts)</w:t>
            </w:r>
          </w:p>
        </w:tc>
        <w:tc>
          <w:tcPr>
            <w:tcW w:w="0" w:type="auto"/>
            <w:vAlign w:val="center"/>
          </w:tcPr>
          <w:p w14:paraId="6FA21DD5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包含判断</w:t>
            </w:r>
          </w:p>
        </w:tc>
      </w:tr>
    </w:tbl>
    <w:p w14:paraId="45C1882C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1504"/>
        <w:gridCol w:w="637"/>
      </w:tblGrid>
      <w:tr w14:paraId="00404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0BACE8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Scene(geos) 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-&gt; Geometry</w:t>
            </w:r>
          </w:p>
        </w:tc>
        <w:tc>
          <w:tcPr>
            <w:tcW w:w="0" w:type="auto"/>
            <w:vAlign w:val="center"/>
          </w:tcPr>
          <w:p w14:paraId="1D94D80F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场景</w:t>
            </w:r>
          </w:p>
        </w:tc>
      </w:tr>
      <w:tr w14:paraId="4813A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82D576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32A9CC4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export(file)</w:t>
            </w:r>
          </w:p>
        </w:tc>
        <w:tc>
          <w:tcPr>
            <w:tcW w:w="0" w:type="auto"/>
            <w:vAlign w:val="center"/>
          </w:tcPr>
          <w:p w14:paraId="3C61E5DE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保存</w:t>
            </w:r>
          </w:p>
        </w:tc>
      </w:tr>
    </w:tbl>
    <w:p w14:paraId="5B42AB95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7CF33DA9"/>
    <w:rsid w:val="000E79F0"/>
    <w:rsid w:val="001152CD"/>
    <w:rsid w:val="001224B8"/>
    <w:rsid w:val="0013243B"/>
    <w:rsid w:val="001B235F"/>
    <w:rsid w:val="002D3EA5"/>
    <w:rsid w:val="002D49F9"/>
    <w:rsid w:val="003E7190"/>
    <w:rsid w:val="003F356C"/>
    <w:rsid w:val="00447CCB"/>
    <w:rsid w:val="004C29D5"/>
    <w:rsid w:val="004D4057"/>
    <w:rsid w:val="00504614"/>
    <w:rsid w:val="006069EA"/>
    <w:rsid w:val="006110F5"/>
    <w:rsid w:val="006602C5"/>
    <w:rsid w:val="006B6756"/>
    <w:rsid w:val="0072007C"/>
    <w:rsid w:val="00735F23"/>
    <w:rsid w:val="00771383"/>
    <w:rsid w:val="007A0DBE"/>
    <w:rsid w:val="007A393F"/>
    <w:rsid w:val="007F1323"/>
    <w:rsid w:val="0085051B"/>
    <w:rsid w:val="00860FFD"/>
    <w:rsid w:val="008A37C1"/>
    <w:rsid w:val="008A7457"/>
    <w:rsid w:val="00977FCD"/>
    <w:rsid w:val="009909E2"/>
    <w:rsid w:val="009B7DD8"/>
    <w:rsid w:val="009E1E56"/>
    <w:rsid w:val="00B43F13"/>
    <w:rsid w:val="00B515D0"/>
    <w:rsid w:val="00BA5C22"/>
    <w:rsid w:val="00BF5D70"/>
    <w:rsid w:val="00C2346C"/>
    <w:rsid w:val="00C402DF"/>
    <w:rsid w:val="00CA3D19"/>
    <w:rsid w:val="00D76455"/>
    <w:rsid w:val="00DE5C9E"/>
    <w:rsid w:val="00E02B7F"/>
    <w:rsid w:val="00E043B4"/>
    <w:rsid w:val="00EB2408"/>
    <w:rsid w:val="00EE789E"/>
    <w:rsid w:val="00EF2218"/>
    <w:rsid w:val="00F710E1"/>
    <w:rsid w:val="01032E1A"/>
    <w:rsid w:val="011A544A"/>
    <w:rsid w:val="011D4616"/>
    <w:rsid w:val="012B7F98"/>
    <w:rsid w:val="01454BB3"/>
    <w:rsid w:val="01560C56"/>
    <w:rsid w:val="01720D01"/>
    <w:rsid w:val="01782341"/>
    <w:rsid w:val="018244AA"/>
    <w:rsid w:val="019E171A"/>
    <w:rsid w:val="01B02834"/>
    <w:rsid w:val="024807B3"/>
    <w:rsid w:val="024C0702"/>
    <w:rsid w:val="025644D6"/>
    <w:rsid w:val="025C5C4B"/>
    <w:rsid w:val="029459DA"/>
    <w:rsid w:val="02D82F17"/>
    <w:rsid w:val="03254779"/>
    <w:rsid w:val="03570E07"/>
    <w:rsid w:val="036D792F"/>
    <w:rsid w:val="0410687A"/>
    <w:rsid w:val="04250FA2"/>
    <w:rsid w:val="04323A5C"/>
    <w:rsid w:val="04437011"/>
    <w:rsid w:val="045129D0"/>
    <w:rsid w:val="04517D5E"/>
    <w:rsid w:val="047C1F0C"/>
    <w:rsid w:val="04864A9B"/>
    <w:rsid w:val="04A075A5"/>
    <w:rsid w:val="04A125BC"/>
    <w:rsid w:val="04D87A1F"/>
    <w:rsid w:val="05323BA9"/>
    <w:rsid w:val="05475DAE"/>
    <w:rsid w:val="05632C2D"/>
    <w:rsid w:val="056C7213"/>
    <w:rsid w:val="05797EFB"/>
    <w:rsid w:val="05B37407"/>
    <w:rsid w:val="05E51475"/>
    <w:rsid w:val="05E56BBF"/>
    <w:rsid w:val="05FB0B65"/>
    <w:rsid w:val="061834A6"/>
    <w:rsid w:val="061F0E39"/>
    <w:rsid w:val="062C6757"/>
    <w:rsid w:val="06620AA3"/>
    <w:rsid w:val="06A66D03"/>
    <w:rsid w:val="06A7743B"/>
    <w:rsid w:val="06D63DD3"/>
    <w:rsid w:val="07155C37"/>
    <w:rsid w:val="07531D6E"/>
    <w:rsid w:val="07591FC8"/>
    <w:rsid w:val="075D7732"/>
    <w:rsid w:val="077C7A64"/>
    <w:rsid w:val="08275E69"/>
    <w:rsid w:val="08460A98"/>
    <w:rsid w:val="086B0166"/>
    <w:rsid w:val="087D5842"/>
    <w:rsid w:val="087F288E"/>
    <w:rsid w:val="08B4675C"/>
    <w:rsid w:val="08C936E6"/>
    <w:rsid w:val="08DE0863"/>
    <w:rsid w:val="08E42F69"/>
    <w:rsid w:val="091C0E13"/>
    <w:rsid w:val="095658B5"/>
    <w:rsid w:val="096864F2"/>
    <w:rsid w:val="097355F3"/>
    <w:rsid w:val="097C3D4B"/>
    <w:rsid w:val="097D7E05"/>
    <w:rsid w:val="098706D6"/>
    <w:rsid w:val="09C85294"/>
    <w:rsid w:val="09DC2CF5"/>
    <w:rsid w:val="0A2A6838"/>
    <w:rsid w:val="0A2C4204"/>
    <w:rsid w:val="0A317E14"/>
    <w:rsid w:val="0A370D50"/>
    <w:rsid w:val="0A622F41"/>
    <w:rsid w:val="0A68269A"/>
    <w:rsid w:val="0A992C4E"/>
    <w:rsid w:val="0AB24CD6"/>
    <w:rsid w:val="0AC21C32"/>
    <w:rsid w:val="0AD75A43"/>
    <w:rsid w:val="0B176DBA"/>
    <w:rsid w:val="0B370298"/>
    <w:rsid w:val="0B692F03"/>
    <w:rsid w:val="0B9028C2"/>
    <w:rsid w:val="0B97588F"/>
    <w:rsid w:val="0BA40478"/>
    <w:rsid w:val="0BB13DB3"/>
    <w:rsid w:val="0C0A684E"/>
    <w:rsid w:val="0C4B0E4E"/>
    <w:rsid w:val="0C4D19CF"/>
    <w:rsid w:val="0C6A07D3"/>
    <w:rsid w:val="0CD52EE5"/>
    <w:rsid w:val="0CF45F57"/>
    <w:rsid w:val="0D1C365E"/>
    <w:rsid w:val="0D1D1C55"/>
    <w:rsid w:val="0D3B1BC7"/>
    <w:rsid w:val="0D706E86"/>
    <w:rsid w:val="0DCB34F3"/>
    <w:rsid w:val="0E8A5825"/>
    <w:rsid w:val="0EB94399"/>
    <w:rsid w:val="0EBC6783"/>
    <w:rsid w:val="0ECB111D"/>
    <w:rsid w:val="0ED17C27"/>
    <w:rsid w:val="0EEB76BD"/>
    <w:rsid w:val="0F343970"/>
    <w:rsid w:val="0F4143A3"/>
    <w:rsid w:val="0F687D47"/>
    <w:rsid w:val="0F841AC2"/>
    <w:rsid w:val="0F8917D5"/>
    <w:rsid w:val="0FFA7586"/>
    <w:rsid w:val="0FFC72AF"/>
    <w:rsid w:val="0FFF6DD8"/>
    <w:rsid w:val="10303FD5"/>
    <w:rsid w:val="103402FC"/>
    <w:rsid w:val="109A311A"/>
    <w:rsid w:val="10AC169E"/>
    <w:rsid w:val="10B85FB1"/>
    <w:rsid w:val="10DD651F"/>
    <w:rsid w:val="10E54372"/>
    <w:rsid w:val="111156C1"/>
    <w:rsid w:val="112D1E9D"/>
    <w:rsid w:val="112F7C99"/>
    <w:rsid w:val="11313480"/>
    <w:rsid w:val="11350AB1"/>
    <w:rsid w:val="113D5EC7"/>
    <w:rsid w:val="11421B32"/>
    <w:rsid w:val="11605DCB"/>
    <w:rsid w:val="11916DD6"/>
    <w:rsid w:val="11D470B9"/>
    <w:rsid w:val="11F613D3"/>
    <w:rsid w:val="12236857"/>
    <w:rsid w:val="1244235C"/>
    <w:rsid w:val="126F6ABE"/>
    <w:rsid w:val="1277065A"/>
    <w:rsid w:val="128F7556"/>
    <w:rsid w:val="129C1518"/>
    <w:rsid w:val="12E24A97"/>
    <w:rsid w:val="12EF37E0"/>
    <w:rsid w:val="13220D25"/>
    <w:rsid w:val="132A4237"/>
    <w:rsid w:val="13472E68"/>
    <w:rsid w:val="134C4BF5"/>
    <w:rsid w:val="13677D79"/>
    <w:rsid w:val="13DF32A4"/>
    <w:rsid w:val="1407166A"/>
    <w:rsid w:val="141D0B3F"/>
    <w:rsid w:val="14365111"/>
    <w:rsid w:val="143C1147"/>
    <w:rsid w:val="144748D2"/>
    <w:rsid w:val="14886E3B"/>
    <w:rsid w:val="14A5489A"/>
    <w:rsid w:val="14B9601E"/>
    <w:rsid w:val="14CA6C9B"/>
    <w:rsid w:val="14EF68B2"/>
    <w:rsid w:val="14F658C6"/>
    <w:rsid w:val="150301F5"/>
    <w:rsid w:val="151117E3"/>
    <w:rsid w:val="153335BB"/>
    <w:rsid w:val="15604521"/>
    <w:rsid w:val="15691448"/>
    <w:rsid w:val="15782C1A"/>
    <w:rsid w:val="15A82264"/>
    <w:rsid w:val="15F27839"/>
    <w:rsid w:val="16220DCA"/>
    <w:rsid w:val="16221EA9"/>
    <w:rsid w:val="164E5C67"/>
    <w:rsid w:val="16830CAF"/>
    <w:rsid w:val="16903992"/>
    <w:rsid w:val="16995440"/>
    <w:rsid w:val="16B448CC"/>
    <w:rsid w:val="16BC1C2B"/>
    <w:rsid w:val="16C56327"/>
    <w:rsid w:val="17887205"/>
    <w:rsid w:val="17B03E3B"/>
    <w:rsid w:val="17EA1C47"/>
    <w:rsid w:val="180D76F7"/>
    <w:rsid w:val="183E5E2D"/>
    <w:rsid w:val="18434EE3"/>
    <w:rsid w:val="187123ED"/>
    <w:rsid w:val="188744BB"/>
    <w:rsid w:val="18A92683"/>
    <w:rsid w:val="18D501C9"/>
    <w:rsid w:val="18D63AF0"/>
    <w:rsid w:val="18E03396"/>
    <w:rsid w:val="18ED5C84"/>
    <w:rsid w:val="190E280E"/>
    <w:rsid w:val="1913438F"/>
    <w:rsid w:val="19450E0B"/>
    <w:rsid w:val="19455AA0"/>
    <w:rsid w:val="196E3247"/>
    <w:rsid w:val="19A65204"/>
    <w:rsid w:val="19C13132"/>
    <w:rsid w:val="19F61E7D"/>
    <w:rsid w:val="1A043620"/>
    <w:rsid w:val="1A3E7A42"/>
    <w:rsid w:val="1A440726"/>
    <w:rsid w:val="1A4820BE"/>
    <w:rsid w:val="1A621C31"/>
    <w:rsid w:val="1A8C5AF4"/>
    <w:rsid w:val="1AA161A0"/>
    <w:rsid w:val="1AA77247"/>
    <w:rsid w:val="1AF30E61"/>
    <w:rsid w:val="1AF35E37"/>
    <w:rsid w:val="1AFFB6FA"/>
    <w:rsid w:val="1B013677"/>
    <w:rsid w:val="1B4A1DB8"/>
    <w:rsid w:val="1B4E0330"/>
    <w:rsid w:val="1B5952F9"/>
    <w:rsid w:val="1B726CF2"/>
    <w:rsid w:val="1BD25A4D"/>
    <w:rsid w:val="1BD862F7"/>
    <w:rsid w:val="1BE45AF0"/>
    <w:rsid w:val="1BF9EDDB"/>
    <w:rsid w:val="1C216F9C"/>
    <w:rsid w:val="1C392137"/>
    <w:rsid w:val="1C4131F2"/>
    <w:rsid w:val="1C8655CA"/>
    <w:rsid w:val="1C867E7B"/>
    <w:rsid w:val="1CB56EBA"/>
    <w:rsid w:val="1CB96CDC"/>
    <w:rsid w:val="1CC35F1C"/>
    <w:rsid w:val="1CE8623B"/>
    <w:rsid w:val="1D0B6428"/>
    <w:rsid w:val="1D1B6331"/>
    <w:rsid w:val="1D266038"/>
    <w:rsid w:val="1D282521"/>
    <w:rsid w:val="1D2A50B2"/>
    <w:rsid w:val="1D2F7A1E"/>
    <w:rsid w:val="1D5A10E3"/>
    <w:rsid w:val="1D8762B7"/>
    <w:rsid w:val="1D8C1D2B"/>
    <w:rsid w:val="1DC00253"/>
    <w:rsid w:val="1DDD3418"/>
    <w:rsid w:val="1E2F735C"/>
    <w:rsid w:val="1E5303C0"/>
    <w:rsid w:val="1E6F0A86"/>
    <w:rsid w:val="1E8B0226"/>
    <w:rsid w:val="1ED86FD2"/>
    <w:rsid w:val="1EE911E0"/>
    <w:rsid w:val="1F0017F9"/>
    <w:rsid w:val="1F0F7600"/>
    <w:rsid w:val="1F1F2A18"/>
    <w:rsid w:val="1F242DD6"/>
    <w:rsid w:val="1F891F74"/>
    <w:rsid w:val="1FAC53B3"/>
    <w:rsid w:val="1FB26837"/>
    <w:rsid w:val="1FB9710F"/>
    <w:rsid w:val="1FE069F9"/>
    <w:rsid w:val="203A7D60"/>
    <w:rsid w:val="204B6155"/>
    <w:rsid w:val="20650234"/>
    <w:rsid w:val="20906841"/>
    <w:rsid w:val="20C81CBA"/>
    <w:rsid w:val="20D41EC2"/>
    <w:rsid w:val="20D90A24"/>
    <w:rsid w:val="210638F3"/>
    <w:rsid w:val="21676245"/>
    <w:rsid w:val="21ED2D0A"/>
    <w:rsid w:val="22225BAF"/>
    <w:rsid w:val="224B71B2"/>
    <w:rsid w:val="224F3D92"/>
    <w:rsid w:val="227C6DF5"/>
    <w:rsid w:val="228F137C"/>
    <w:rsid w:val="22B57C02"/>
    <w:rsid w:val="22BD069A"/>
    <w:rsid w:val="22DE23F3"/>
    <w:rsid w:val="230C5404"/>
    <w:rsid w:val="237040C7"/>
    <w:rsid w:val="237072A3"/>
    <w:rsid w:val="23884EB6"/>
    <w:rsid w:val="23922B41"/>
    <w:rsid w:val="24030750"/>
    <w:rsid w:val="24143CEE"/>
    <w:rsid w:val="242D1A84"/>
    <w:rsid w:val="24577437"/>
    <w:rsid w:val="24584E46"/>
    <w:rsid w:val="24596161"/>
    <w:rsid w:val="245D6B87"/>
    <w:rsid w:val="24747E8D"/>
    <w:rsid w:val="24767D0D"/>
    <w:rsid w:val="247C456E"/>
    <w:rsid w:val="24843748"/>
    <w:rsid w:val="24865903"/>
    <w:rsid w:val="24AC1401"/>
    <w:rsid w:val="24AD708E"/>
    <w:rsid w:val="24B67061"/>
    <w:rsid w:val="24C16466"/>
    <w:rsid w:val="24D41448"/>
    <w:rsid w:val="25200628"/>
    <w:rsid w:val="2587517F"/>
    <w:rsid w:val="25B619FC"/>
    <w:rsid w:val="25EB6089"/>
    <w:rsid w:val="25F34F3E"/>
    <w:rsid w:val="2631459C"/>
    <w:rsid w:val="2642367B"/>
    <w:rsid w:val="264360EA"/>
    <w:rsid w:val="26505A43"/>
    <w:rsid w:val="266A1AC6"/>
    <w:rsid w:val="26977A36"/>
    <w:rsid w:val="269E5840"/>
    <w:rsid w:val="269F0BEC"/>
    <w:rsid w:val="270461A9"/>
    <w:rsid w:val="271E7353"/>
    <w:rsid w:val="273677FD"/>
    <w:rsid w:val="273B6B9C"/>
    <w:rsid w:val="275A105D"/>
    <w:rsid w:val="275B758C"/>
    <w:rsid w:val="2762234D"/>
    <w:rsid w:val="27694192"/>
    <w:rsid w:val="27787EEF"/>
    <w:rsid w:val="27A90796"/>
    <w:rsid w:val="27B665B9"/>
    <w:rsid w:val="27DC66B4"/>
    <w:rsid w:val="281A2BFF"/>
    <w:rsid w:val="28316EA9"/>
    <w:rsid w:val="287B1A52"/>
    <w:rsid w:val="28853487"/>
    <w:rsid w:val="288F38D4"/>
    <w:rsid w:val="28CD71BC"/>
    <w:rsid w:val="28D34597"/>
    <w:rsid w:val="28D410DB"/>
    <w:rsid w:val="28F071AA"/>
    <w:rsid w:val="28F07E14"/>
    <w:rsid w:val="28F812C3"/>
    <w:rsid w:val="290343AE"/>
    <w:rsid w:val="29050FCE"/>
    <w:rsid w:val="29600303"/>
    <w:rsid w:val="29800488"/>
    <w:rsid w:val="29846C0A"/>
    <w:rsid w:val="29976487"/>
    <w:rsid w:val="2999473F"/>
    <w:rsid w:val="29CC04DB"/>
    <w:rsid w:val="29DC099C"/>
    <w:rsid w:val="29FB5D02"/>
    <w:rsid w:val="2A0137E8"/>
    <w:rsid w:val="2A1A39C3"/>
    <w:rsid w:val="2A2A59C0"/>
    <w:rsid w:val="2A5C0518"/>
    <w:rsid w:val="2A6E2979"/>
    <w:rsid w:val="2A8244FE"/>
    <w:rsid w:val="2A91780F"/>
    <w:rsid w:val="2AA70490"/>
    <w:rsid w:val="2B2839A5"/>
    <w:rsid w:val="2B530539"/>
    <w:rsid w:val="2B6410CB"/>
    <w:rsid w:val="2B6D169A"/>
    <w:rsid w:val="2B942D1F"/>
    <w:rsid w:val="2B9D50E5"/>
    <w:rsid w:val="2B9E14CD"/>
    <w:rsid w:val="2BD55561"/>
    <w:rsid w:val="2BF030D8"/>
    <w:rsid w:val="2C1F4BF0"/>
    <w:rsid w:val="2C701E9B"/>
    <w:rsid w:val="2C732934"/>
    <w:rsid w:val="2CB17B51"/>
    <w:rsid w:val="2D040A3E"/>
    <w:rsid w:val="2D1E6E7D"/>
    <w:rsid w:val="2D227D59"/>
    <w:rsid w:val="2D590E2D"/>
    <w:rsid w:val="2D5B6BC9"/>
    <w:rsid w:val="2D6A1E58"/>
    <w:rsid w:val="2D7C468A"/>
    <w:rsid w:val="2DB42E85"/>
    <w:rsid w:val="2E424544"/>
    <w:rsid w:val="2E462F51"/>
    <w:rsid w:val="2E6C3ADF"/>
    <w:rsid w:val="2E76083B"/>
    <w:rsid w:val="2E805615"/>
    <w:rsid w:val="2E870DA7"/>
    <w:rsid w:val="2E880E77"/>
    <w:rsid w:val="2EB22DC6"/>
    <w:rsid w:val="2EDA2749"/>
    <w:rsid w:val="2EDE7E96"/>
    <w:rsid w:val="2EF05B6B"/>
    <w:rsid w:val="2EFC51FA"/>
    <w:rsid w:val="2F18384C"/>
    <w:rsid w:val="2F2C1FD6"/>
    <w:rsid w:val="2F343FCE"/>
    <w:rsid w:val="2F4D0F38"/>
    <w:rsid w:val="2F5C273F"/>
    <w:rsid w:val="2F757377"/>
    <w:rsid w:val="2F807931"/>
    <w:rsid w:val="2F977AF1"/>
    <w:rsid w:val="2FC6044E"/>
    <w:rsid w:val="2FDB2DEE"/>
    <w:rsid w:val="30100FEC"/>
    <w:rsid w:val="30456AA3"/>
    <w:rsid w:val="3096674E"/>
    <w:rsid w:val="30DF710E"/>
    <w:rsid w:val="30E738F1"/>
    <w:rsid w:val="30F04217"/>
    <w:rsid w:val="312741C9"/>
    <w:rsid w:val="315B54BF"/>
    <w:rsid w:val="31766DD7"/>
    <w:rsid w:val="31A36D12"/>
    <w:rsid w:val="31CD0EBF"/>
    <w:rsid w:val="31FF0536"/>
    <w:rsid w:val="320B6EF6"/>
    <w:rsid w:val="321E2E7F"/>
    <w:rsid w:val="3220423F"/>
    <w:rsid w:val="32310EBC"/>
    <w:rsid w:val="32487EB3"/>
    <w:rsid w:val="32842A2E"/>
    <w:rsid w:val="32891EFD"/>
    <w:rsid w:val="32CE5609"/>
    <w:rsid w:val="32E20CD4"/>
    <w:rsid w:val="32E31991"/>
    <w:rsid w:val="32E93950"/>
    <w:rsid w:val="3305209D"/>
    <w:rsid w:val="334256FE"/>
    <w:rsid w:val="336631F3"/>
    <w:rsid w:val="3411756B"/>
    <w:rsid w:val="34504C29"/>
    <w:rsid w:val="348F2DE7"/>
    <w:rsid w:val="3495335C"/>
    <w:rsid w:val="34F936CB"/>
    <w:rsid w:val="351348C4"/>
    <w:rsid w:val="35560890"/>
    <w:rsid w:val="35591CFC"/>
    <w:rsid w:val="3587122E"/>
    <w:rsid w:val="35903D3C"/>
    <w:rsid w:val="35AC3B95"/>
    <w:rsid w:val="35B023C7"/>
    <w:rsid w:val="35FA4166"/>
    <w:rsid w:val="35FB1593"/>
    <w:rsid w:val="361321FC"/>
    <w:rsid w:val="3630362B"/>
    <w:rsid w:val="36371C00"/>
    <w:rsid w:val="364E2AE8"/>
    <w:rsid w:val="36576C23"/>
    <w:rsid w:val="368138AB"/>
    <w:rsid w:val="36C41554"/>
    <w:rsid w:val="36CE6816"/>
    <w:rsid w:val="36E268D0"/>
    <w:rsid w:val="36F079A3"/>
    <w:rsid w:val="37047A22"/>
    <w:rsid w:val="370C54BE"/>
    <w:rsid w:val="3710428E"/>
    <w:rsid w:val="3714229F"/>
    <w:rsid w:val="3719161E"/>
    <w:rsid w:val="37403C95"/>
    <w:rsid w:val="37484DDE"/>
    <w:rsid w:val="376B6C6F"/>
    <w:rsid w:val="37822675"/>
    <w:rsid w:val="38020D51"/>
    <w:rsid w:val="38314E03"/>
    <w:rsid w:val="38494CA3"/>
    <w:rsid w:val="384B1A1D"/>
    <w:rsid w:val="38667C19"/>
    <w:rsid w:val="386B5F50"/>
    <w:rsid w:val="387C755F"/>
    <w:rsid w:val="388905CF"/>
    <w:rsid w:val="388F6D48"/>
    <w:rsid w:val="38AF1DE2"/>
    <w:rsid w:val="38FD4FC0"/>
    <w:rsid w:val="3957768A"/>
    <w:rsid w:val="39602492"/>
    <w:rsid w:val="398055CD"/>
    <w:rsid w:val="39A57DD4"/>
    <w:rsid w:val="39F55D34"/>
    <w:rsid w:val="3A071F70"/>
    <w:rsid w:val="3A077695"/>
    <w:rsid w:val="3A256199"/>
    <w:rsid w:val="3A372F4A"/>
    <w:rsid w:val="3A3A5493"/>
    <w:rsid w:val="3A785657"/>
    <w:rsid w:val="3ABA3655"/>
    <w:rsid w:val="3AD13648"/>
    <w:rsid w:val="3AE923DB"/>
    <w:rsid w:val="3AE949D7"/>
    <w:rsid w:val="3AEA0046"/>
    <w:rsid w:val="3B1A1910"/>
    <w:rsid w:val="3B246A26"/>
    <w:rsid w:val="3B6B3A9C"/>
    <w:rsid w:val="3BA8715D"/>
    <w:rsid w:val="3BD07F5B"/>
    <w:rsid w:val="3BDC6CE1"/>
    <w:rsid w:val="3C2246AA"/>
    <w:rsid w:val="3C585A53"/>
    <w:rsid w:val="3C697897"/>
    <w:rsid w:val="3C6A5436"/>
    <w:rsid w:val="3C88081D"/>
    <w:rsid w:val="3CAE6F3D"/>
    <w:rsid w:val="3CC92CF3"/>
    <w:rsid w:val="3CE569DF"/>
    <w:rsid w:val="3D183E9D"/>
    <w:rsid w:val="3D28621A"/>
    <w:rsid w:val="3D366B87"/>
    <w:rsid w:val="3D594DF2"/>
    <w:rsid w:val="3D5B241B"/>
    <w:rsid w:val="3D8172AD"/>
    <w:rsid w:val="3D8D36B3"/>
    <w:rsid w:val="3D8E2AEC"/>
    <w:rsid w:val="3DD211F8"/>
    <w:rsid w:val="3DD764CD"/>
    <w:rsid w:val="3DD9662A"/>
    <w:rsid w:val="3DED7A84"/>
    <w:rsid w:val="3E0E7BD0"/>
    <w:rsid w:val="3E155E38"/>
    <w:rsid w:val="3E7E21AF"/>
    <w:rsid w:val="3EED3E17"/>
    <w:rsid w:val="3EF228E2"/>
    <w:rsid w:val="3F022D4C"/>
    <w:rsid w:val="3F0B097A"/>
    <w:rsid w:val="3F11715A"/>
    <w:rsid w:val="3F165865"/>
    <w:rsid w:val="3F5D1595"/>
    <w:rsid w:val="3F713B21"/>
    <w:rsid w:val="3F7320EC"/>
    <w:rsid w:val="3F882508"/>
    <w:rsid w:val="3F8E3EA8"/>
    <w:rsid w:val="3F981A9C"/>
    <w:rsid w:val="3FB5B317"/>
    <w:rsid w:val="3FB84EDF"/>
    <w:rsid w:val="3FBC3EEF"/>
    <w:rsid w:val="3FBD45FD"/>
    <w:rsid w:val="4020215E"/>
    <w:rsid w:val="40383B92"/>
    <w:rsid w:val="4039084D"/>
    <w:rsid w:val="406779E9"/>
    <w:rsid w:val="40683D6A"/>
    <w:rsid w:val="4083718F"/>
    <w:rsid w:val="40B42554"/>
    <w:rsid w:val="40BB4D70"/>
    <w:rsid w:val="40E3630F"/>
    <w:rsid w:val="40EE78AE"/>
    <w:rsid w:val="40F05073"/>
    <w:rsid w:val="40F06982"/>
    <w:rsid w:val="40F070E2"/>
    <w:rsid w:val="410067EE"/>
    <w:rsid w:val="41146CD9"/>
    <w:rsid w:val="412D2B6A"/>
    <w:rsid w:val="4131528B"/>
    <w:rsid w:val="41537D98"/>
    <w:rsid w:val="4167119A"/>
    <w:rsid w:val="41742C1A"/>
    <w:rsid w:val="417A6CB8"/>
    <w:rsid w:val="41875C69"/>
    <w:rsid w:val="41A95D0C"/>
    <w:rsid w:val="41BE1B14"/>
    <w:rsid w:val="41C018C1"/>
    <w:rsid w:val="41EE4722"/>
    <w:rsid w:val="420611AD"/>
    <w:rsid w:val="422309E1"/>
    <w:rsid w:val="4225275F"/>
    <w:rsid w:val="42313585"/>
    <w:rsid w:val="427E2CAD"/>
    <w:rsid w:val="42C36C57"/>
    <w:rsid w:val="42D17E36"/>
    <w:rsid w:val="42D50737"/>
    <w:rsid w:val="43252782"/>
    <w:rsid w:val="432A7D83"/>
    <w:rsid w:val="432F5046"/>
    <w:rsid w:val="4334628A"/>
    <w:rsid w:val="43475FA0"/>
    <w:rsid w:val="435D53D1"/>
    <w:rsid w:val="436C7D2D"/>
    <w:rsid w:val="43BD03E8"/>
    <w:rsid w:val="43D45F57"/>
    <w:rsid w:val="43F76F67"/>
    <w:rsid w:val="44182850"/>
    <w:rsid w:val="44230847"/>
    <w:rsid w:val="447C4B5E"/>
    <w:rsid w:val="448404D8"/>
    <w:rsid w:val="44950C43"/>
    <w:rsid w:val="44A20CA9"/>
    <w:rsid w:val="44C33ACC"/>
    <w:rsid w:val="44DF3549"/>
    <w:rsid w:val="44EC272C"/>
    <w:rsid w:val="451406E9"/>
    <w:rsid w:val="458E4633"/>
    <w:rsid w:val="45EC6348"/>
    <w:rsid w:val="46313BA0"/>
    <w:rsid w:val="46490AB2"/>
    <w:rsid w:val="467D37C6"/>
    <w:rsid w:val="46A56C5E"/>
    <w:rsid w:val="46BE06D6"/>
    <w:rsid w:val="46CF3605"/>
    <w:rsid w:val="475341C9"/>
    <w:rsid w:val="476E3FE3"/>
    <w:rsid w:val="478A1430"/>
    <w:rsid w:val="47AA41CD"/>
    <w:rsid w:val="47D75E4F"/>
    <w:rsid w:val="47E73E5E"/>
    <w:rsid w:val="47F5462B"/>
    <w:rsid w:val="47F646ED"/>
    <w:rsid w:val="47FA203F"/>
    <w:rsid w:val="47FB1036"/>
    <w:rsid w:val="48010837"/>
    <w:rsid w:val="480774B6"/>
    <w:rsid w:val="481B2A30"/>
    <w:rsid w:val="48211744"/>
    <w:rsid w:val="483D4936"/>
    <w:rsid w:val="483F4BC1"/>
    <w:rsid w:val="489068CC"/>
    <w:rsid w:val="48C91079"/>
    <w:rsid w:val="48F11B13"/>
    <w:rsid w:val="492816F2"/>
    <w:rsid w:val="49441489"/>
    <w:rsid w:val="49493E92"/>
    <w:rsid w:val="495A4E14"/>
    <w:rsid w:val="497B1ACD"/>
    <w:rsid w:val="49947A0B"/>
    <w:rsid w:val="49D55D27"/>
    <w:rsid w:val="49D56114"/>
    <w:rsid w:val="49D93791"/>
    <w:rsid w:val="4A3560CF"/>
    <w:rsid w:val="4A694EA8"/>
    <w:rsid w:val="4A7115DE"/>
    <w:rsid w:val="4A754490"/>
    <w:rsid w:val="4A7E6C1C"/>
    <w:rsid w:val="4A8363CA"/>
    <w:rsid w:val="4A9A46CD"/>
    <w:rsid w:val="4ACE49A4"/>
    <w:rsid w:val="4AD33B1F"/>
    <w:rsid w:val="4B2176ED"/>
    <w:rsid w:val="4B574D3C"/>
    <w:rsid w:val="4B8E1EBF"/>
    <w:rsid w:val="4C7246B2"/>
    <w:rsid w:val="4C8D0AA3"/>
    <w:rsid w:val="4CA93298"/>
    <w:rsid w:val="4CC95364"/>
    <w:rsid w:val="4CFA195C"/>
    <w:rsid w:val="4D0E3E1A"/>
    <w:rsid w:val="4D143501"/>
    <w:rsid w:val="4D297836"/>
    <w:rsid w:val="4D302450"/>
    <w:rsid w:val="4D373144"/>
    <w:rsid w:val="4D3D4869"/>
    <w:rsid w:val="4D516BBE"/>
    <w:rsid w:val="4D53650A"/>
    <w:rsid w:val="4D6A2618"/>
    <w:rsid w:val="4D6A47E2"/>
    <w:rsid w:val="4D6E11CA"/>
    <w:rsid w:val="4D7B62C7"/>
    <w:rsid w:val="4DB9038E"/>
    <w:rsid w:val="4DCA41A9"/>
    <w:rsid w:val="4DE56B9A"/>
    <w:rsid w:val="4DFA5AD6"/>
    <w:rsid w:val="4E0C2904"/>
    <w:rsid w:val="4E0D1506"/>
    <w:rsid w:val="4E51766F"/>
    <w:rsid w:val="4E625C63"/>
    <w:rsid w:val="4E6677D5"/>
    <w:rsid w:val="4E736F88"/>
    <w:rsid w:val="4E8D334A"/>
    <w:rsid w:val="4F023DAD"/>
    <w:rsid w:val="4F04222B"/>
    <w:rsid w:val="4F0D45E4"/>
    <w:rsid w:val="4F1D5FA3"/>
    <w:rsid w:val="4F3F521A"/>
    <w:rsid w:val="4F5C74F6"/>
    <w:rsid w:val="4F6A3873"/>
    <w:rsid w:val="4F6B7A70"/>
    <w:rsid w:val="4F6D1502"/>
    <w:rsid w:val="4F841C3F"/>
    <w:rsid w:val="4F8A1FC2"/>
    <w:rsid w:val="4F9411D8"/>
    <w:rsid w:val="4FDD3725"/>
    <w:rsid w:val="4FF21E86"/>
    <w:rsid w:val="503A1126"/>
    <w:rsid w:val="504E12FC"/>
    <w:rsid w:val="507562A6"/>
    <w:rsid w:val="50A677D3"/>
    <w:rsid w:val="50E23F75"/>
    <w:rsid w:val="50F725E4"/>
    <w:rsid w:val="511D4F73"/>
    <w:rsid w:val="5155001C"/>
    <w:rsid w:val="51746BD8"/>
    <w:rsid w:val="51BC1D5E"/>
    <w:rsid w:val="51FC0D34"/>
    <w:rsid w:val="52222515"/>
    <w:rsid w:val="52475325"/>
    <w:rsid w:val="52717382"/>
    <w:rsid w:val="52796879"/>
    <w:rsid w:val="527A1D6F"/>
    <w:rsid w:val="527C4694"/>
    <w:rsid w:val="52802877"/>
    <w:rsid w:val="52927562"/>
    <w:rsid w:val="52970AB9"/>
    <w:rsid w:val="529A3E6A"/>
    <w:rsid w:val="52A11438"/>
    <w:rsid w:val="52D637CA"/>
    <w:rsid w:val="52EB6CD1"/>
    <w:rsid w:val="52F55D8A"/>
    <w:rsid w:val="533A4B08"/>
    <w:rsid w:val="536B55CC"/>
    <w:rsid w:val="53DA2323"/>
    <w:rsid w:val="544818ED"/>
    <w:rsid w:val="545F186C"/>
    <w:rsid w:val="547A6AB6"/>
    <w:rsid w:val="552C3C48"/>
    <w:rsid w:val="552F77ED"/>
    <w:rsid w:val="554960B8"/>
    <w:rsid w:val="55595521"/>
    <w:rsid w:val="55A22003"/>
    <w:rsid w:val="55BBF31C"/>
    <w:rsid w:val="55CE1582"/>
    <w:rsid w:val="55FC1F19"/>
    <w:rsid w:val="56134D49"/>
    <w:rsid w:val="56367C00"/>
    <w:rsid w:val="5678196D"/>
    <w:rsid w:val="56996431"/>
    <w:rsid w:val="56D91DED"/>
    <w:rsid w:val="56FD585D"/>
    <w:rsid w:val="575130E1"/>
    <w:rsid w:val="57CF15C8"/>
    <w:rsid w:val="57D165DD"/>
    <w:rsid w:val="582157B7"/>
    <w:rsid w:val="582D04CF"/>
    <w:rsid w:val="58805AA4"/>
    <w:rsid w:val="5889444F"/>
    <w:rsid w:val="588E0972"/>
    <w:rsid w:val="58C24D8B"/>
    <w:rsid w:val="58C80093"/>
    <w:rsid w:val="58DA1063"/>
    <w:rsid w:val="58DC14BC"/>
    <w:rsid w:val="59355571"/>
    <w:rsid w:val="59413D15"/>
    <w:rsid w:val="59560E29"/>
    <w:rsid w:val="59855494"/>
    <w:rsid w:val="5987789B"/>
    <w:rsid w:val="59A15FC7"/>
    <w:rsid w:val="59B572EB"/>
    <w:rsid w:val="59D67F71"/>
    <w:rsid w:val="59E3160A"/>
    <w:rsid w:val="5A51594D"/>
    <w:rsid w:val="5A68353D"/>
    <w:rsid w:val="5A7354DD"/>
    <w:rsid w:val="5A7D27C1"/>
    <w:rsid w:val="5A7E331D"/>
    <w:rsid w:val="5A7E6BD7"/>
    <w:rsid w:val="5A8E4EF3"/>
    <w:rsid w:val="5A9744AF"/>
    <w:rsid w:val="5B0C244C"/>
    <w:rsid w:val="5B2E2ED0"/>
    <w:rsid w:val="5B4A3FB9"/>
    <w:rsid w:val="5B7B739B"/>
    <w:rsid w:val="5BB47CDF"/>
    <w:rsid w:val="5C25514A"/>
    <w:rsid w:val="5C4F0FC1"/>
    <w:rsid w:val="5C510E52"/>
    <w:rsid w:val="5C600AA7"/>
    <w:rsid w:val="5C9155F6"/>
    <w:rsid w:val="5CA707C5"/>
    <w:rsid w:val="5CC1540E"/>
    <w:rsid w:val="5CD103FD"/>
    <w:rsid w:val="5CED5FEB"/>
    <w:rsid w:val="5CF531FE"/>
    <w:rsid w:val="5D2472B9"/>
    <w:rsid w:val="5D496A54"/>
    <w:rsid w:val="5D4E239F"/>
    <w:rsid w:val="5D694F7E"/>
    <w:rsid w:val="5D6B1B97"/>
    <w:rsid w:val="5DF1238E"/>
    <w:rsid w:val="5DFB7343"/>
    <w:rsid w:val="5DFE2053"/>
    <w:rsid w:val="5E553967"/>
    <w:rsid w:val="5E95681E"/>
    <w:rsid w:val="5EA95A3D"/>
    <w:rsid w:val="5EFC1DCF"/>
    <w:rsid w:val="5F0F321D"/>
    <w:rsid w:val="5F425117"/>
    <w:rsid w:val="5F7B8D19"/>
    <w:rsid w:val="5F864772"/>
    <w:rsid w:val="5F8F5D62"/>
    <w:rsid w:val="5FC31E4A"/>
    <w:rsid w:val="5FD547E6"/>
    <w:rsid w:val="5FD9191B"/>
    <w:rsid w:val="5FF14C4C"/>
    <w:rsid w:val="60147E1C"/>
    <w:rsid w:val="60153D08"/>
    <w:rsid w:val="602D11F1"/>
    <w:rsid w:val="606A44D2"/>
    <w:rsid w:val="60731003"/>
    <w:rsid w:val="6073552C"/>
    <w:rsid w:val="607D5C7E"/>
    <w:rsid w:val="60922B74"/>
    <w:rsid w:val="60AC11CB"/>
    <w:rsid w:val="60D3786A"/>
    <w:rsid w:val="60F10F63"/>
    <w:rsid w:val="60FC3DFE"/>
    <w:rsid w:val="61090CEE"/>
    <w:rsid w:val="611F5AD8"/>
    <w:rsid w:val="6122442E"/>
    <w:rsid w:val="613C488D"/>
    <w:rsid w:val="61B96E0A"/>
    <w:rsid w:val="61CF36A4"/>
    <w:rsid w:val="61D90A32"/>
    <w:rsid w:val="621227EE"/>
    <w:rsid w:val="621434A2"/>
    <w:rsid w:val="62175534"/>
    <w:rsid w:val="62274FFC"/>
    <w:rsid w:val="624647F9"/>
    <w:rsid w:val="625A038B"/>
    <w:rsid w:val="628104AF"/>
    <w:rsid w:val="629C119B"/>
    <w:rsid w:val="62DC69CF"/>
    <w:rsid w:val="62E766AE"/>
    <w:rsid w:val="631C2CE0"/>
    <w:rsid w:val="63224191"/>
    <w:rsid w:val="633444F0"/>
    <w:rsid w:val="633D19F4"/>
    <w:rsid w:val="63777811"/>
    <w:rsid w:val="637A76A6"/>
    <w:rsid w:val="638B2CE7"/>
    <w:rsid w:val="63D41832"/>
    <w:rsid w:val="63EF20B5"/>
    <w:rsid w:val="64001606"/>
    <w:rsid w:val="64AC63D8"/>
    <w:rsid w:val="64D051FC"/>
    <w:rsid w:val="64DE23F3"/>
    <w:rsid w:val="65094DCA"/>
    <w:rsid w:val="651E793D"/>
    <w:rsid w:val="65232D6C"/>
    <w:rsid w:val="654524D5"/>
    <w:rsid w:val="659356D5"/>
    <w:rsid w:val="659A5927"/>
    <w:rsid w:val="65D641AE"/>
    <w:rsid w:val="6627664E"/>
    <w:rsid w:val="665F0482"/>
    <w:rsid w:val="66621F70"/>
    <w:rsid w:val="669D132B"/>
    <w:rsid w:val="66B27EE9"/>
    <w:rsid w:val="66C75E04"/>
    <w:rsid w:val="66C81CC8"/>
    <w:rsid w:val="66E47416"/>
    <w:rsid w:val="67146B8A"/>
    <w:rsid w:val="67194A74"/>
    <w:rsid w:val="67277F5C"/>
    <w:rsid w:val="673D21DF"/>
    <w:rsid w:val="677443E2"/>
    <w:rsid w:val="677C3F51"/>
    <w:rsid w:val="67A30C7F"/>
    <w:rsid w:val="67B542CD"/>
    <w:rsid w:val="67BE346E"/>
    <w:rsid w:val="67E04FF3"/>
    <w:rsid w:val="683001B6"/>
    <w:rsid w:val="68447AAF"/>
    <w:rsid w:val="68A1788C"/>
    <w:rsid w:val="68AF15C0"/>
    <w:rsid w:val="694270AB"/>
    <w:rsid w:val="69502C2E"/>
    <w:rsid w:val="69554F0C"/>
    <w:rsid w:val="699D0FC7"/>
    <w:rsid w:val="69FE3AD7"/>
    <w:rsid w:val="6A0B0628"/>
    <w:rsid w:val="6A310F89"/>
    <w:rsid w:val="6A505BEF"/>
    <w:rsid w:val="6AA55DC7"/>
    <w:rsid w:val="6AA8406A"/>
    <w:rsid w:val="6ACF24B3"/>
    <w:rsid w:val="6AD62431"/>
    <w:rsid w:val="6AFA72EA"/>
    <w:rsid w:val="6B077640"/>
    <w:rsid w:val="6B126460"/>
    <w:rsid w:val="6B355DBF"/>
    <w:rsid w:val="6B517E98"/>
    <w:rsid w:val="6B5670CE"/>
    <w:rsid w:val="6B5EC453"/>
    <w:rsid w:val="6B5F5C9D"/>
    <w:rsid w:val="6B6A21D9"/>
    <w:rsid w:val="6B6B0E88"/>
    <w:rsid w:val="6BA86824"/>
    <w:rsid w:val="6BAFD4A1"/>
    <w:rsid w:val="6BF5449D"/>
    <w:rsid w:val="6C3E3C93"/>
    <w:rsid w:val="6C4258A4"/>
    <w:rsid w:val="6C48738B"/>
    <w:rsid w:val="6C566954"/>
    <w:rsid w:val="6C6A2EDE"/>
    <w:rsid w:val="6C7216FC"/>
    <w:rsid w:val="6C78732D"/>
    <w:rsid w:val="6CC67436"/>
    <w:rsid w:val="6CD6565D"/>
    <w:rsid w:val="6CDB7E4A"/>
    <w:rsid w:val="6CF04FFD"/>
    <w:rsid w:val="6D0C3B92"/>
    <w:rsid w:val="6D1A552B"/>
    <w:rsid w:val="6D254FA9"/>
    <w:rsid w:val="6D3D1DDB"/>
    <w:rsid w:val="6D794D39"/>
    <w:rsid w:val="6D7FD3B1"/>
    <w:rsid w:val="6D853677"/>
    <w:rsid w:val="6D856D76"/>
    <w:rsid w:val="6D9060EF"/>
    <w:rsid w:val="6DB9D06C"/>
    <w:rsid w:val="6DC30CE9"/>
    <w:rsid w:val="6DE206CF"/>
    <w:rsid w:val="6E17118E"/>
    <w:rsid w:val="6E561FD9"/>
    <w:rsid w:val="6E5965BF"/>
    <w:rsid w:val="6EB30764"/>
    <w:rsid w:val="6F41523D"/>
    <w:rsid w:val="6F613F37"/>
    <w:rsid w:val="6F6914B1"/>
    <w:rsid w:val="6F8F7052"/>
    <w:rsid w:val="6FD61494"/>
    <w:rsid w:val="6FF707ED"/>
    <w:rsid w:val="707135D9"/>
    <w:rsid w:val="70777338"/>
    <w:rsid w:val="70831AFA"/>
    <w:rsid w:val="708B2EAC"/>
    <w:rsid w:val="70D549F6"/>
    <w:rsid w:val="710D7CED"/>
    <w:rsid w:val="713A62F4"/>
    <w:rsid w:val="7189474B"/>
    <w:rsid w:val="719852E3"/>
    <w:rsid w:val="71A35EAC"/>
    <w:rsid w:val="71B96693"/>
    <w:rsid w:val="71D54C14"/>
    <w:rsid w:val="72821C82"/>
    <w:rsid w:val="72C26C8B"/>
    <w:rsid w:val="72CE218D"/>
    <w:rsid w:val="732B4AEF"/>
    <w:rsid w:val="734A6E8D"/>
    <w:rsid w:val="7385301E"/>
    <w:rsid w:val="73B52D76"/>
    <w:rsid w:val="73D63B4B"/>
    <w:rsid w:val="740243EC"/>
    <w:rsid w:val="741558CA"/>
    <w:rsid w:val="742503AE"/>
    <w:rsid w:val="74273F96"/>
    <w:rsid w:val="74330BE0"/>
    <w:rsid w:val="747244F0"/>
    <w:rsid w:val="748A71D7"/>
    <w:rsid w:val="74961C5B"/>
    <w:rsid w:val="749676E0"/>
    <w:rsid w:val="74B01C78"/>
    <w:rsid w:val="75092908"/>
    <w:rsid w:val="752860C7"/>
    <w:rsid w:val="75490B96"/>
    <w:rsid w:val="755110B3"/>
    <w:rsid w:val="75667DFB"/>
    <w:rsid w:val="75971FFA"/>
    <w:rsid w:val="75A1602F"/>
    <w:rsid w:val="75B6451F"/>
    <w:rsid w:val="75B94D85"/>
    <w:rsid w:val="75CB3ABE"/>
    <w:rsid w:val="75EE1F8C"/>
    <w:rsid w:val="75F9399C"/>
    <w:rsid w:val="768F68B3"/>
    <w:rsid w:val="76902B79"/>
    <w:rsid w:val="76927E5A"/>
    <w:rsid w:val="76F07E96"/>
    <w:rsid w:val="77161CD5"/>
    <w:rsid w:val="772466C2"/>
    <w:rsid w:val="77441736"/>
    <w:rsid w:val="775D4CC8"/>
    <w:rsid w:val="775F5CFD"/>
    <w:rsid w:val="77735016"/>
    <w:rsid w:val="779C3992"/>
    <w:rsid w:val="77A272D1"/>
    <w:rsid w:val="77B42937"/>
    <w:rsid w:val="77CC3308"/>
    <w:rsid w:val="77E9550E"/>
    <w:rsid w:val="78011120"/>
    <w:rsid w:val="781A3510"/>
    <w:rsid w:val="783B7D77"/>
    <w:rsid w:val="784F187A"/>
    <w:rsid w:val="786A3801"/>
    <w:rsid w:val="78BB34B4"/>
    <w:rsid w:val="78F94044"/>
    <w:rsid w:val="790D6143"/>
    <w:rsid w:val="79136BED"/>
    <w:rsid w:val="793B7CC9"/>
    <w:rsid w:val="79554B2E"/>
    <w:rsid w:val="79662496"/>
    <w:rsid w:val="79799EC9"/>
    <w:rsid w:val="79A70B54"/>
    <w:rsid w:val="79BE37C7"/>
    <w:rsid w:val="79CA0FD5"/>
    <w:rsid w:val="79DD6C0C"/>
    <w:rsid w:val="7A0E65EC"/>
    <w:rsid w:val="7A1257F8"/>
    <w:rsid w:val="7A22500C"/>
    <w:rsid w:val="7A272A4B"/>
    <w:rsid w:val="7A6B4218"/>
    <w:rsid w:val="7A902816"/>
    <w:rsid w:val="7AA67BB4"/>
    <w:rsid w:val="7AC42AEE"/>
    <w:rsid w:val="7ACB71B1"/>
    <w:rsid w:val="7AD45DD0"/>
    <w:rsid w:val="7ADE00E7"/>
    <w:rsid w:val="7AEA5717"/>
    <w:rsid w:val="7AFF6E97"/>
    <w:rsid w:val="7B1A16F5"/>
    <w:rsid w:val="7B3C4A0C"/>
    <w:rsid w:val="7B4067B7"/>
    <w:rsid w:val="7BAB6BE9"/>
    <w:rsid w:val="7BC80AFF"/>
    <w:rsid w:val="7BE64BDB"/>
    <w:rsid w:val="7C3D5636"/>
    <w:rsid w:val="7C444EE9"/>
    <w:rsid w:val="7C7265BF"/>
    <w:rsid w:val="7CB078FE"/>
    <w:rsid w:val="7CCC3FD2"/>
    <w:rsid w:val="7CF33DA9"/>
    <w:rsid w:val="7D041B93"/>
    <w:rsid w:val="7D14719D"/>
    <w:rsid w:val="7D3E22C7"/>
    <w:rsid w:val="7D3F7B50"/>
    <w:rsid w:val="7D75564C"/>
    <w:rsid w:val="7DA65CC1"/>
    <w:rsid w:val="7DC7081A"/>
    <w:rsid w:val="7DCC01A6"/>
    <w:rsid w:val="7DDB6069"/>
    <w:rsid w:val="7DE02AE0"/>
    <w:rsid w:val="7E0438A0"/>
    <w:rsid w:val="7E3DB966"/>
    <w:rsid w:val="7E42036A"/>
    <w:rsid w:val="7E536CB7"/>
    <w:rsid w:val="7E612929"/>
    <w:rsid w:val="7EB42E48"/>
    <w:rsid w:val="7EFB50F8"/>
    <w:rsid w:val="7EFE565A"/>
    <w:rsid w:val="7EFF53A5"/>
    <w:rsid w:val="7F0E11FB"/>
    <w:rsid w:val="7F1229CB"/>
    <w:rsid w:val="7F2F031E"/>
    <w:rsid w:val="7F5566C1"/>
    <w:rsid w:val="7F5B503F"/>
    <w:rsid w:val="7F6F8599"/>
    <w:rsid w:val="7F8D30EC"/>
    <w:rsid w:val="7FA72496"/>
    <w:rsid w:val="7FC67645"/>
    <w:rsid w:val="7FD471EF"/>
    <w:rsid w:val="7FD85552"/>
    <w:rsid w:val="7FDE1C88"/>
    <w:rsid w:val="7FF7E053"/>
    <w:rsid w:val="7FFD2816"/>
    <w:rsid w:val="7FFEA176"/>
    <w:rsid w:val="7FFF23A4"/>
    <w:rsid w:val="7FFF74B9"/>
    <w:rsid w:val="93EBB6D6"/>
    <w:rsid w:val="AABB9603"/>
    <w:rsid w:val="BB29FD85"/>
    <w:rsid w:val="BF3F34F5"/>
    <w:rsid w:val="DFDEF11B"/>
    <w:rsid w:val="DFF5132A"/>
    <w:rsid w:val="E7BFD99A"/>
    <w:rsid w:val="EEE9FD9C"/>
    <w:rsid w:val="EEF350B7"/>
    <w:rsid w:val="EF5D92EF"/>
    <w:rsid w:val="EF6DA75F"/>
    <w:rsid w:val="EFB6FBF1"/>
    <w:rsid w:val="F6DD3329"/>
    <w:rsid w:val="F9FE0A12"/>
    <w:rsid w:val="FB7FFFB4"/>
    <w:rsid w:val="FE9F3DAA"/>
    <w:rsid w:val="FEBF9D99"/>
    <w:rsid w:val="FEFFE43A"/>
    <w:rsid w:val="FF67AAAB"/>
    <w:rsid w:val="FF7F849D"/>
    <w:rsid w:val="FF8B7192"/>
    <w:rsid w:val="FFEFD5EC"/>
    <w:rsid w:val="FFFF97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中宋" w:hAnsi="华文中宋" w:eastAsia="华文中宋" w:cs="华文中宋"/>
      <w:b/>
      <w:bCs/>
      <w:color w:val="ED7D31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0" w:afterAutospacing="0"/>
      <w:jc w:val="left"/>
      <w:outlineLvl w:val="0"/>
    </w:pPr>
    <w:rPr>
      <w:rFonts w:hint="eastAsia"/>
      <w:color w:val="70AD47"/>
      <w:kern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Autospacing="0" w:afterAutospacing="0" w:line="240" w:lineRule="auto"/>
      <w:outlineLvl w:val="1"/>
    </w:pPr>
    <w:rPr>
      <w:color w:val="00B0F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Autospacing="0" w:afterAutospacing="0" w:line="240" w:lineRule="auto"/>
      <w:outlineLvl w:val="2"/>
    </w:pPr>
    <w:rPr>
      <w:color w:val="0070C0"/>
      <w:szCs w:val="21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Autospacing="0" w:afterAutospacing="0" w:line="240" w:lineRule="auto"/>
      <w:outlineLvl w:val="3"/>
    </w:pPr>
    <w:rPr>
      <w:rFonts w:ascii="华文中宋" w:hAnsi="华文中宋" w:eastAsia="华文中宋" w:cs="华文中宋"/>
      <w:color w:val="7030A0"/>
      <w:sz w:val="21"/>
      <w:szCs w:val="21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paragraph" w:customStyle="1" w:styleId="12">
    <w:name w:val="正文：关键词"/>
    <w:basedOn w:val="1"/>
    <w:link w:val="14"/>
    <w:qFormat/>
    <w:uiPriority w:val="0"/>
    <w:rPr>
      <w:rFonts w:hint="eastAsia"/>
      <w:color w:val="EA82E5"/>
    </w:rPr>
  </w:style>
  <w:style w:type="paragraph" w:customStyle="1" w:styleId="13">
    <w:name w:val="正文：要点"/>
    <w:basedOn w:val="1"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4">
    <w:name w:val="正文：关键词 Char"/>
    <w:link w:val="12"/>
    <w:qFormat/>
    <w:uiPriority w:val="0"/>
    <w:rPr>
      <w:rFonts w:hint="eastAsia"/>
      <w:color w:val="EA82E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tongzj/D:\home\tongzj\D:\home\tongzj\D:\home\tongzj\D:\home\tongzj\.local\share\Kingsoft\office6\templates\wps\zh_CN\note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note.wpt</Template>
  <Pages>6</Pages>
  <Words>858</Words>
  <Characters>4109</Characters>
  <Lines>133</Lines>
  <Paragraphs>37</Paragraphs>
  <TotalTime>7</TotalTime>
  <ScaleCrop>false</ScaleCrop>
  <LinksUpToDate>false</LinksUpToDate>
  <CharactersWithSpaces>4237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2025-02-14T18:58:00Z</dcterms:created>
  <dc:creator>tongzj</dc:creator>
  <cp:lastModifiedBy>tongzj</cp:lastModifiedBy>
  <dcterms:modified xsi:type="dcterms:W3CDTF">2026-03-19T20:28:09Z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C6D9170D74910D00486BA9677A4541C4_41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